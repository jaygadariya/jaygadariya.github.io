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82" w:type="dxa"/>
        <w:tblLook w:val="0600" w:firstRow="0" w:lastRow="0" w:firstColumn="0" w:lastColumn="0" w:noHBand="1" w:noVBand="1"/>
      </w:tblPr>
      <w:tblGrid>
        <w:gridCol w:w="7260"/>
        <w:gridCol w:w="2822"/>
      </w:tblGrid>
      <w:tr w:rsidR="00CD3BDB" w14:paraId="7C2CDAC6" w14:textId="77777777" w:rsidTr="00EC4C4F">
        <w:trPr>
          <w:trHeight w:val="655"/>
        </w:trPr>
        <w:tc>
          <w:tcPr>
            <w:tcW w:w="7260" w:type="dxa"/>
          </w:tcPr>
          <w:p w14:paraId="1365E55F" w14:textId="77777777" w:rsidR="00CD3BDB" w:rsidRPr="00FE55B1" w:rsidRDefault="00CD3BDB" w:rsidP="00244102">
            <w:pPr>
              <w:pStyle w:val="Title"/>
              <w:rPr>
                <w:sz w:val="48"/>
                <w:szCs w:val="48"/>
              </w:rPr>
            </w:pPr>
            <w:r w:rsidRPr="00FE55B1">
              <w:rPr>
                <w:sz w:val="48"/>
                <w:szCs w:val="48"/>
              </w:rPr>
              <w:t>Jaykumar gadariya</w:t>
            </w:r>
          </w:p>
        </w:tc>
        <w:tc>
          <w:tcPr>
            <w:tcW w:w="2822" w:type="dxa"/>
            <w:vMerge w:val="restart"/>
          </w:tcPr>
          <w:p w14:paraId="0C558F4A" w14:textId="05AC59B1" w:rsidR="0083148F" w:rsidRDefault="0083148F" w:rsidP="0083148F">
            <w:pPr>
              <w:pStyle w:val="Heading4"/>
              <w:jc w:val="right"/>
            </w:pPr>
            <w:r>
              <w:t>+1 510</w:t>
            </w:r>
            <w:r w:rsidR="00EF7BA9">
              <w:t xml:space="preserve"> </w:t>
            </w:r>
            <w:r>
              <w:t>867</w:t>
            </w:r>
            <w:r w:rsidR="00EF7BA9">
              <w:t xml:space="preserve"> </w:t>
            </w:r>
            <w:r>
              <w:t xml:space="preserve">4772 </w:t>
            </w:r>
          </w:p>
          <w:p w14:paraId="10FB9A8B" w14:textId="77777777" w:rsidR="00CD3BDB" w:rsidRDefault="0083148F" w:rsidP="0083148F">
            <w:pPr>
              <w:pStyle w:val="Heading4"/>
              <w:jc w:val="right"/>
              <w:rPr>
                <w:rStyle w:val="Hyperlink"/>
              </w:rPr>
            </w:pPr>
            <w:hyperlink r:id="rId12" w:history="1">
              <w:r w:rsidRPr="00BC53F4">
                <w:rPr>
                  <w:rStyle w:val="Hyperlink"/>
                </w:rPr>
                <w:t>Jaygadariya7397@gmail.com</w:t>
              </w:r>
            </w:hyperlink>
          </w:p>
          <w:p w14:paraId="3A44CB02" w14:textId="5A3D87D4" w:rsidR="00EC4C4F" w:rsidRPr="00EC4C4F" w:rsidRDefault="00EC4C4F" w:rsidP="00EC4C4F">
            <w:pPr>
              <w:jc w:val="right"/>
            </w:pPr>
            <w:r>
              <w:t>California, USA</w:t>
            </w:r>
          </w:p>
        </w:tc>
      </w:tr>
      <w:tr w:rsidR="00CD3BDB" w14:paraId="0C43262D" w14:textId="77777777" w:rsidTr="00EC4C4F">
        <w:trPr>
          <w:trHeight w:val="433"/>
        </w:trPr>
        <w:tc>
          <w:tcPr>
            <w:tcW w:w="7260" w:type="dxa"/>
          </w:tcPr>
          <w:p w14:paraId="37DE5AF7" w14:textId="746196A3" w:rsidR="0083148F" w:rsidRPr="00213547" w:rsidRDefault="00CD3BDB" w:rsidP="00213547">
            <w:pPr>
              <w:pStyle w:val="Title"/>
              <w:rPr>
                <w:rFonts w:asciiTheme="minorHAnsi" w:hAnsiTheme="minorHAnsi"/>
                <w:b/>
                <w:bCs/>
                <w:color w:val="595959" w:themeColor="text1" w:themeTint="A6"/>
                <w:sz w:val="32"/>
                <w:szCs w:val="32"/>
              </w:rPr>
            </w:pPr>
            <w:r w:rsidRPr="00E56062">
              <w:rPr>
                <w:rFonts w:asciiTheme="minorHAnsi" w:hAnsiTheme="minorHAnsi"/>
                <w:b/>
                <w:bCs/>
                <w:color w:val="595959" w:themeColor="text1" w:themeTint="A6"/>
                <w:sz w:val="32"/>
                <w:szCs w:val="32"/>
              </w:rPr>
              <w:t>flutter developer</w:t>
            </w:r>
          </w:p>
        </w:tc>
        <w:tc>
          <w:tcPr>
            <w:tcW w:w="2822" w:type="dxa"/>
            <w:vMerge/>
          </w:tcPr>
          <w:p w14:paraId="68547CC3" w14:textId="77777777" w:rsidR="00CD3BDB" w:rsidRDefault="00CD3BDB" w:rsidP="00CD3BDB">
            <w:pPr>
              <w:pStyle w:val="Subtitle"/>
            </w:pPr>
          </w:p>
        </w:tc>
      </w:tr>
    </w:tbl>
    <w:p w14:paraId="640EEC3E" w14:textId="77777777" w:rsidR="00244102" w:rsidRDefault="00244102" w:rsidP="00EC4C4F"/>
    <w:tbl>
      <w:tblPr>
        <w:tblW w:w="9990" w:type="dxa"/>
        <w:tblInd w:w="85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80"/>
        <w:gridCol w:w="180"/>
        <w:gridCol w:w="6030"/>
      </w:tblGrid>
      <w:tr w:rsidR="00860F4A" w14:paraId="2075AEA3" w14:textId="77777777" w:rsidTr="00CF5582">
        <w:trPr>
          <w:trHeight w:val="162"/>
        </w:trPr>
        <w:tc>
          <w:tcPr>
            <w:tcW w:w="3780" w:type="dxa"/>
          </w:tcPr>
          <w:p w14:paraId="1FBFDC98" w14:textId="77777777" w:rsidR="00860F4A" w:rsidRPr="00B35863" w:rsidRDefault="00860F4A" w:rsidP="00B35863">
            <w:pPr>
              <w:pStyle w:val="Heading1"/>
              <w:spacing w:after="0"/>
              <w:rPr>
                <w:sz w:val="20"/>
                <w:szCs w:val="20"/>
              </w:rPr>
            </w:pPr>
          </w:p>
          <w:p w14:paraId="63A54FB9" w14:textId="01FE9C53" w:rsidR="00860F4A" w:rsidRDefault="00000000" w:rsidP="005E0944">
            <w:pPr>
              <w:pStyle w:val="Heading1"/>
            </w:pPr>
            <w:sdt>
              <w:sdtPr>
                <w:id w:val="-1588302835"/>
                <w:placeholder>
                  <w:docPart w:val="6C011FF3D75641ACB656DE0C7CDB2FA3"/>
                </w:placeholder>
                <w:temporary/>
                <w:showingPlcHdr/>
                <w15:appearance w15:val="hidden"/>
              </w:sdtPr>
              <w:sdtContent>
                <w:r w:rsidR="00860F4A">
                  <w:t>Skills</w:t>
                </w:r>
              </w:sdtContent>
            </w:sdt>
          </w:p>
          <w:p w14:paraId="5300317C" w14:textId="57F0AED5" w:rsidR="00860F4A" w:rsidRDefault="005F0387" w:rsidP="005E0944">
            <w:r>
              <w:t xml:space="preserve">Flutter | </w:t>
            </w:r>
            <w:r w:rsidR="00860F4A">
              <w:t>Dart |</w:t>
            </w:r>
            <w:r>
              <w:t xml:space="preserve"> Android |</w:t>
            </w:r>
            <w:r w:rsidR="00860F4A">
              <w:t xml:space="preserve"> Kotlin | </w:t>
            </w:r>
            <w:r>
              <w:t xml:space="preserve">Jetpack </w:t>
            </w:r>
            <w:proofErr w:type="spellStart"/>
            <w:r>
              <w:t>compse</w:t>
            </w:r>
            <w:proofErr w:type="spellEnd"/>
            <w:r>
              <w:t xml:space="preserve"> | </w:t>
            </w:r>
            <w:r w:rsidR="00860F4A">
              <w:t>Java | Swift</w:t>
            </w:r>
            <w:r>
              <w:t xml:space="preserve"> | React</w:t>
            </w:r>
          </w:p>
          <w:p w14:paraId="41B8F41A" w14:textId="77777777" w:rsidR="00860F4A" w:rsidRDefault="00860F4A" w:rsidP="005E0944"/>
          <w:p w14:paraId="51B5F0C5" w14:textId="56E7E008" w:rsidR="00860F4A" w:rsidRDefault="00860F4A" w:rsidP="00677789">
            <w:pPr>
              <w:pStyle w:val="Heading1"/>
            </w:pPr>
            <w:r>
              <w:t>Tools</w:t>
            </w:r>
          </w:p>
          <w:p w14:paraId="1DE8A472" w14:textId="0A655122" w:rsidR="00860F4A" w:rsidRPr="00FD2C86" w:rsidRDefault="00860F4A" w:rsidP="005E0944">
            <w:r w:rsidRPr="00677789">
              <w:t>Android Studio</w:t>
            </w:r>
            <w:r>
              <w:t xml:space="preserve"> |</w:t>
            </w:r>
            <w:r w:rsidRPr="00677789">
              <w:t xml:space="preserve"> Xcode</w:t>
            </w:r>
            <w:r>
              <w:t xml:space="preserve"> |</w:t>
            </w:r>
            <w:r w:rsidRPr="00677789">
              <w:t xml:space="preserve"> Visual Studio Code</w:t>
            </w:r>
            <w:r>
              <w:t xml:space="preserve"> |</w:t>
            </w:r>
            <w:r w:rsidRPr="00677789">
              <w:t xml:space="preserve"> Git</w:t>
            </w:r>
            <w:r>
              <w:t xml:space="preserve"> |</w:t>
            </w:r>
            <w:r w:rsidRPr="00677789">
              <w:t xml:space="preserve"> Firebase</w:t>
            </w:r>
            <w:r>
              <w:t xml:space="preserve"> | Google </w:t>
            </w:r>
            <w:r w:rsidR="00240A40">
              <w:t>Maps</w:t>
            </w:r>
            <w:r>
              <w:t xml:space="preserve"> API | </w:t>
            </w:r>
            <w:r w:rsidR="00074E1D">
              <w:t>Google Cloud |</w:t>
            </w:r>
            <w:r>
              <w:t xml:space="preserve">MongoDB Atlas | Realm | Dynatrace | </w:t>
            </w:r>
            <w:proofErr w:type="spellStart"/>
            <w:r>
              <w:t>Razorpay</w:t>
            </w:r>
            <w:proofErr w:type="spellEnd"/>
            <w:r w:rsidR="001D5B48">
              <w:t xml:space="preserve"> | Figma | Adobe XD</w:t>
            </w:r>
            <w:r w:rsidR="00642535">
              <w:t xml:space="preserve"> | JIRA | </w:t>
            </w:r>
            <w:r w:rsidR="00FD2C86" w:rsidRPr="00FD2C86">
              <w:t>Azure DevOps</w:t>
            </w:r>
            <w:r w:rsidR="003C2EBF">
              <w:t xml:space="preserve"> </w:t>
            </w:r>
          </w:p>
          <w:p w14:paraId="63047872" w14:textId="77777777" w:rsidR="00860F4A" w:rsidRDefault="00860F4A" w:rsidP="005E0944"/>
          <w:p w14:paraId="650150D8" w14:textId="0ED63C9A" w:rsidR="00860F4A" w:rsidRDefault="00860F4A" w:rsidP="00677789">
            <w:pPr>
              <w:pStyle w:val="Heading1"/>
            </w:pPr>
            <w:r>
              <w:t>State management</w:t>
            </w:r>
          </w:p>
          <w:p w14:paraId="46D6EDCA" w14:textId="01B0B4D8" w:rsidR="00860F4A" w:rsidRDefault="00860F4A" w:rsidP="00E92302">
            <w:r>
              <w:t xml:space="preserve">Provider | </w:t>
            </w:r>
            <w:proofErr w:type="spellStart"/>
            <w:r>
              <w:t>GetX</w:t>
            </w:r>
            <w:proofErr w:type="spellEnd"/>
            <w:r>
              <w:t xml:space="preserve"> | </w:t>
            </w:r>
            <w:proofErr w:type="spellStart"/>
            <w:r>
              <w:t>BLoC</w:t>
            </w:r>
            <w:proofErr w:type="spellEnd"/>
            <w:r>
              <w:t xml:space="preserve"> | </w:t>
            </w:r>
            <w:proofErr w:type="spellStart"/>
            <w:r>
              <w:t>Riverpod</w:t>
            </w:r>
            <w:proofErr w:type="spellEnd"/>
            <w:r w:rsidR="00253F19">
              <w:t xml:space="preserve"> | MVC | MVVM</w:t>
            </w:r>
            <w:r w:rsidR="003C2EBF">
              <w:t xml:space="preserve"> | Responsive UI |</w:t>
            </w:r>
            <w:r w:rsidR="005F0387">
              <w:t xml:space="preserve"> Redux for React</w:t>
            </w:r>
          </w:p>
          <w:p w14:paraId="7C151D1F" w14:textId="77777777" w:rsidR="00860F4A" w:rsidRDefault="00860F4A" w:rsidP="00E92302"/>
          <w:p w14:paraId="0CA2D32A" w14:textId="4ABDAD0D" w:rsidR="00860F4A" w:rsidRDefault="00860F4A" w:rsidP="00B35863">
            <w:pPr>
              <w:pStyle w:val="Heading1"/>
            </w:pPr>
            <w:r>
              <w:t>Website</w:t>
            </w:r>
          </w:p>
          <w:p w14:paraId="4B48C016" w14:textId="58D210F2" w:rsidR="005876AE" w:rsidRDefault="005876AE" w:rsidP="00877DE0">
            <w:hyperlink r:id="rId13" w:history="1">
              <w:r w:rsidRPr="00BC53F4">
                <w:rPr>
                  <w:rStyle w:val="Hyperlink"/>
                </w:rPr>
                <w:t>https://linkedin.com/in/jay-gadariya</w:t>
              </w:r>
            </w:hyperlink>
          </w:p>
          <w:p w14:paraId="7AD93380" w14:textId="01E35772" w:rsidR="00860F4A" w:rsidRDefault="005876AE" w:rsidP="00C9465A">
            <w:hyperlink r:id="rId14" w:history="1">
              <w:r w:rsidRPr="00BC53F4">
                <w:rPr>
                  <w:rStyle w:val="Hyperlink"/>
                </w:rPr>
                <w:t>https://jaygadariya.github.io</w:t>
              </w:r>
            </w:hyperlink>
          </w:p>
          <w:p w14:paraId="6C4DD889" w14:textId="35BA4DD5" w:rsidR="00860F4A" w:rsidRDefault="00860F4A" w:rsidP="00C9465A">
            <w:hyperlink r:id="rId15" w:history="1">
              <w:r w:rsidRPr="00BC53F4">
                <w:rPr>
                  <w:rStyle w:val="Hyperlink"/>
                </w:rPr>
                <w:t>https://stackoverflow.com/users/11254818/jay-gadariya</w:t>
              </w:r>
            </w:hyperlink>
          </w:p>
          <w:p w14:paraId="60BF4D09" w14:textId="4463C93C" w:rsidR="00860F4A" w:rsidRDefault="00860F4A" w:rsidP="00C9465A">
            <w:hyperlink r:id="rId16" w:history="1">
              <w:r w:rsidRPr="00BC53F4">
                <w:rPr>
                  <w:rStyle w:val="Hyperlink"/>
                </w:rPr>
                <w:t>https://github.com/jaygadariya</w:t>
              </w:r>
            </w:hyperlink>
          </w:p>
          <w:p w14:paraId="27DE54A8" w14:textId="77777777" w:rsidR="00860F4A" w:rsidRDefault="00860F4A" w:rsidP="00D76E24"/>
          <w:p w14:paraId="7D9A2551" w14:textId="6B6E7219" w:rsidR="00860F4A" w:rsidRDefault="00860F4A" w:rsidP="001D6651">
            <w:pPr>
              <w:pStyle w:val="Heading4"/>
            </w:pPr>
          </w:p>
        </w:tc>
        <w:tc>
          <w:tcPr>
            <w:tcW w:w="180" w:type="dxa"/>
          </w:tcPr>
          <w:p w14:paraId="1D9696F4" w14:textId="77777777" w:rsidR="00860F4A" w:rsidRDefault="00860F4A" w:rsidP="00222D15"/>
        </w:tc>
        <w:tc>
          <w:tcPr>
            <w:tcW w:w="6030" w:type="dxa"/>
          </w:tcPr>
          <w:p w14:paraId="44105C0E" w14:textId="5A390B9D" w:rsidR="00860F4A" w:rsidRPr="00B35863" w:rsidRDefault="00860F4A" w:rsidP="00B35863">
            <w:pPr>
              <w:pStyle w:val="Heading1"/>
              <w:spacing w:after="0"/>
              <w:rPr>
                <w:sz w:val="20"/>
                <w:szCs w:val="20"/>
              </w:rPr>
            </w:pPr>
          </w:p>
          <w:p w14:paraId="5609CF88" w14:textId="5BF4EBF8" w:rsidR="006E180E" w:rsidRDefault="00B506C4" w:rsidP="00382A08">
            <w:pPr>
              <w:pStyle w:val="Heading1"/>
            </w:pPr>
            <w:r>
              <w:t xml:space="preserve">professional </w:t>
            </w:r>
            <w:r w:rsidR="006E180E">
              <w:t>Summary</w:t>
            </w:r>
          </w:p>
          <w:p w14:paraId="13EB846A" w14:textId="39585E35" w:rsidR="00A81F59" w:rsidRDefault="00213547" w:rsidP="00382A08">
            <w:pPr>
              <w:pStyle w:val="ListParagraph"/>
              <w:numPr>
                <w:ilvl w:val="0"/>
                <w:numId w:val="5"/>
              </w:numPr>
            </w:pPr>
            <w:r w:rsidRPr="00213547">
              <w:t>Highly skilled Senior Flutter</w:t>
            </w:r>
            <w:r w:rsidR="005F0387">
              <w:t xml:space="preserve"> as well as Android</w:t>
            </w:r>
            <w:r w:rsidRPr="00213547">
              <w:t xml:space="preserve"> Developer with a proven track record of delivering high-quality, cross-platform mobile applications. </w:t>
            </w:r>
          </w:p>
          <w:p w14:paraId="2CFE5E81" w14:textId="1CB3A60A" w:rsidR="005F0387" w:rsidRDefault="005F0387" w:rsidP="00382A08">
            <w:pPr>
              <w:pStyle w:val="ListParagraph"/>
              <w:numPr>
                <w:ilvl w:val="0"/>
                <w:numId w:val="5"/>
              </w:numPr>
            </w:pPr>
            <w:r>
              <w:t>Worked on React with well-structured project and state management with Redux</w:t>
            </w:r>
            <w:r w:rsidR="00FD20BC">
              <w:t>.</w:t>
            </w:r>
          </w:p>
          <w:p w14:paraId="2453AA13" w14:textId="47D0FBD3" w:rsidR="001D5B48" w:rsidRPr="00B228F2" w:rsidRDefault="00213547" w:rsidP="00B228F2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 w:rsidRPr="00213547">
              <w:t xml:space="preserve">Skilled in crafting </w:t>
            </w:r>
            <w:r w:rsidR="00B228F2" w:rsidRPr="00B228F2">
              <w:rPr>
                <w:lang w:val="en-IN"/>
              </w:rPr>
              <w:t>designs and wireframes into high-quality, maintainable code</w:t>
            </w:r>
            <w:r w:rsidR="00B228F2">
              <w:rPr>
                <w:lang w:val="en-IN"/>
              </w:rPr>
              <w:t xml:space="preserve"> </w:t>
            </w:r>
            <w:r w:rsidR="001D5B48">
              <w:t>from</w:t>
            </w:r>
            <w:r w:rsidR="008F22C6">
              <w:t xml:space="preserve"> Figma</w:t>
            </w:r>
            <w:r w:rsidR="001D5B48">
              <w:t xml:space="preserve"> and </w:t>
            </w:r>
            <w:r w:rsidR="008F22C6">
              <w:t>Adobe XD</w:t>
            </w:r>
            <w:r w:rsidRPr="00213547">
              <w:t>.</w:t>
            </w:r>
          </w:p>
          <w:p w14:paraId="58F16C9B" w14:textId="77777777" w:rsidR="00CC0F47" w:rsidRDefault="00213547" w:rsidP="00382A08">
            <w:pPr>
              <w:pStyle w:val="ListParagraph"/>
              <w:numPr>
                <w:ilvl w:val="0"/>
                <w:numId w:val="5"/>
              </w:numPr>
            </w:pPr>
            <w:r w:rsidRPr="00213547">
              <w:t xml:space="preserve">Proven ability to lead development teams, mentor junior developers, and collaborate effectively with cross-functional teams. </w:t>
            </w:r>
          </w:p>
          <w:p w14:paraId="069511C6" w14:textId="1F8564D8" w:rsidR="00B228F2" w:rsidRDefault="00B228F2" w:rsidP="00B228F2">
            <w:pPr>
              <w:pStyle w:val="ListParagraph"/>
              <w:numPr>
                <w:ilvl w:val="0"/>
                <w:numId w:val="5"/>
              </w:numPr>
            </w:pPr>
            <w:r>
              <w:t>Good in t</w:t>
            </w:r>
            <w:r w:rsidRPr="00B228F2">
              <w:t xml:space="preserve">roubleshoot and debug issues </w:t>
            </w:r>
            <w:r w:rsidR="00E03F9A">
              <w:t xml:space="preserve">with QA teams as well as cross teams if needed </w:t>
            </w:r>
            <w:r w:rsidRPr="00B228F2">
              <w:t>to maintain app stability</w:t>
            </w:r>
            <w:r>
              <w:t>.</w:t>
            </w:r>
          </w:p>
          <w:p w14:paraId="602BDCF0" w14:textId="6C4590FF" w:rsidR="00382A08" w:rsidRDefault="00213547" w:rsidP="00382A08">
            <w:pPr>
              <w:pStyle w:val="ListParagraph"/>
              <w:numPr>
                <w:ilvl w:val="0"/>
                <w:numId w:val="5"/>
              </w:numPr>
            </w:pPr>
            <w:r w:rsidRPr="00213547">
              <w:t xml:space="preserve">Passionate about leveraging the latest mobile </w:t>
            </w:r>
            <w:r w:rsidR="00EE0F5F">
              <w:t xml:space="preserve">or web </w:t>
            </w:r>
            <w:r w:rsidRPr="00213547">
              <w:t>technologies to create innovative and user-centric solutions.</w:t>
            </w:r>
          </w:p>
          <w:p w14:paraId="2EA891F0" w14:textId="6AF08C8F" w:rsidR="00EE0F5F" w:rsidRDefault="000C6EFA" w:rsidP="00EE0F5F">
            <w:pPr>
              <w:pStyle w:val="ListParagraph"/>
              <w:numPr>
                <w:ilvl w:val="0"/>
                <w:numId w:val="5"/>
              </w:numPr>
            </w:pPr>
            <w:r>
              <w:t xml:space="preserve">Professional working experience with </w:t>
            </w:r>
            <w:r w:rsidR="0070720E">
              <w:t xml:space="preserve">Clean </w:t>
            </w:r>
            <w:r w:rsidR="000A623F" w:rsidRPr="000A623F">
              <w:t>Architecture</w:t>
            </w:r>
            <w:r w:rsidR="000A623F">
              <w:t xml:space="preserve"> MVVM</w:t>
            </w:r>
            <w:r w:rsidR="001B6C84">
              <w:t>.</w:t>
            </w:r>
          </w:p>
          <w:p w14:paraId="09CFB2B4" w14:textId="77777777" w:rsidR="00A809D3" w:rsidRDefault="000A623F" w:rsidP="00382A08">
            <w:pPr>
              <w:pStyle w:val="ListParagraph"/>
              <w:numPr>
                <w:ilvl w:val="0"/>
                <w:numId w:val="5"/>
              </w:numPr>
            </w:pPr>
            <w:r>
              <w:t xml:space="preserve">Worked with State management </w:t>
            </w:r>
            <w:r w:rsidR="004B552C">
              <w:t xml:space="preserve">approaches like Provider, </w:t>
            </w:r>
            <w:proofErr w:type="spellStart"/>
            <w:r w:rsidR="004B552C">
              <w:t>BLoC</w:t>
            </w:r>
            <w:proofErr w:type="spellEnd"/>
            <w:r w:rsidR="004B552C">
              <w:t xml:space="preserve">, </w:t>
            </w:r>
            <w:proofErr w:type="spellStart"/>
            <w:r w:rsidR="004B552C">
              <w:t>GetX</w:t>
            </w:r>
            <w:proofErr w:type="spellEnd"/>
            <w:r w:rsidR="004B552C">
              <w:t xml:space="preserve">, </w:t>
            </w:r>
            <w:proofErr w:type="spellStart"/>
            <w:r w:rsidR="004B552C">
              <w:t>Riverpod</w:t>
            </w:r>
            <w:proofErr w:type="spellEnd"/>
            <w:r w:rsidR="006A23A6">
              <w:t xml:space="preserve"> to </w:t>
            </w:r>
            <w:r w:rsidR="00A809D3">
              <w:t>build scalable application with state.</w:t>
            </w:r>
          </w:p>
          <w:p w14:paraId="3EB417D2" w14:textId="1D5CFBC4" w:rsidR="004A784F" w:rsidRDefault="004A784F" w:rsidP="00382A08">
            <w:pPr>
              <w:pStyle w:val="ListParagraph"/>
              <w:numPr>
                <w:ilvl w:val="0"/>
                <w:numId w:val="5"/>
              </w:numPr>
            </w:pPr>
            <w:r>
              <w:t xml:space="preserve">Handson Experience with </w:t>
            </w:r>
            <w:proofErr w:type="spellStart"/>
            <w:r>
              <w:t>Flutterflow</w:t>
            </w:r>
            <w:proofErr w:type="spellEnd"/>
            <w:r>
              <w:t xml:space="preserve"> to create fully functional app with API and all.</w:t>
            </w:r>
          </w:p>
          <w:p w14:paraId="24B28840" w14:textId="3928011D" w:rsidR="00D9562E" w:rsidRDefault="004641C3" w:rsidP="00382A08">
            <w:pPr>
              <w:pStyle w:val="ListParagraph"/>
              <w:numPr>
                <w:ilvl w:val="0"/>
                <w:numId w:val="5"/>
              </w:numPr>
            </w:pPr>
            <w:r>
              <w:t>K</w:t>
            </w:r>
            <w:r w:rsidR="00D9562E">
              <w:t>nowledge to work with</w:t>
            </w:r>
            <w:r>
              <w:t xml:space="preserve"> responsive and</w:t>
            </w:r>
            <w:r w:rsidR="00D9562E">
              <w:t xml:space="preserve"> platform specific application w</w:t>
            </w:r>
            <w:r>
              <w:t xml:space="preserve">ith </w:t>
            </w:r>
            <w:r w:rsidR="002573DD">
              <w:t>Media query</w:t>
            </w:r>
            <w:r w:rsidR="0096689D">
              <w:t xml:space="preserve">, </w:t>
            </w:r>
            <w:r w:rsidR="00C67F28">
              <w:t>Layout builder</w:t>
            </w:r>
            <w:r w:rsidR="0096689D">
              <w:t xml:space="preserve"> and </w:t>
            </w:r>
            <w:r w:rsidR="001B6C84">
              <w:t>Flexible.</w:t>
            </w:r>
          </w:p>
          <w:p w14:paraId="724DC352" w14:textId="530C53DD" w:rsidR="00B228F2" w:rsidRDefault="005013D1" w:rsidP="00B228F2">
            <w:pPr>
              <w:pStyle w:val="ListParagraph"/>
              <w:numPr>
                <w:ilvl w:val="0"/>
                <w:numId w:val="5"/>
              </w:numPr>
            </w:pPr>
            <w:r>
              <w:t xml:space="preserve">Known of </w:t>
            </w:r>
            <w:r w:rsidRPr="005013D1">
              <w:t xml:space="preserve">performance optimization techniques </w:t>
            </w:r>
            <w:r>
              <w:t>as well as to run single application on different devices in Mobile, web, desktop or Tab.</w:t>
            </w:r>
          </w:p>
          <w:p w14:paraId="5D584122" w14:textId="7680BC49" w:rsidR="000A623F" w:rsidRDefault="009E0B52" w:rsidP="00382A08">
            <w:pPr>
              <w:pStyle w:val="ListParagraph"/>
              <w:numPr>
                <w:ilvl w:val="0"/>
                <w:numId w:val="5"/>
              </w:numPr>
            </w:pPr>
            <w:r>
              <w:t>I have experience</w:t>
            </w:r>
            <w:r w:rsidR="00D3531B">
              <w:t xml:space="preserve"> </w:t>
            </w:r>
            <w:r w:rsidR="003919D0">
              <w:t>working</w:t>
            </w:r>
            <w:r w:rsidR="00D3531B">
              <w:t xml:space="preserve"> with Google API like Maps, </w:t>
            </w:r>
            <w:r w:rsidR="00D32ACD">
              <w:t>directions</w:t>
            </w:r>
            <w:r w:rsidR="00D3531B">
              <w:t>,</w:t>
            </w:r>
            <w:r w:rsidR="00C1352F">
              <w:t xml:space="preserve"> place picker</w:t>
            </w:r>
            <w:r w:rsidR="005644BE">
              <w:t>.</w:t>
            </w:r>
          </w:p>
          <w:p w14:paraId="79EE624A" w14:textId="21FC1479" w:rsidR="003919D0" w:rsidRDefault="003919D0" w:rsidP="00382A08">
            <w:pPr>
              <w:pStyle w:val="ListParagraph"/>
              <w:numPr>
                <w:ilvl w:val="0"/>
                <w:numId w:val="5"/>
              </w:numPr>
            </w:pPr>
            <w:r>
              <w:t>Wide use of Firebase for</w:t>
            </w:r>
            <w:r w:rsidR="004328B1">
              <w:t xml:space="preserve"> Firebase cloud messaging notification, real-time database</w:t>
            </w:r>
            <w:r w:rsidR="00863908">
              <w:t>, Analytics, Authentication</w:t>
            </w:r>
            <w:r w:rsidR="00E47C30">
              <w:t>.</w:t>
            </w:r>
          </w:p>
          <w:p w14:paraId="6C210E5B" w14:textId="315FBEE5" w:rsidR="00180391" w:rsidRDefault="00180391" w:rsidP="00382A08">
            <w:pPr>
              <w:pStyle w:val="ListParagraph"/>
              <w:numPr>
                <w:ilvl w:val="0"/>
                <w:numId w:val="5"/>
              </w:numPr>
            </w:pPr>
            <w:r>
              <w:t xml:space="preserve">Having </w:t>
            </w:r>
            <w:r w:rsidR="00C55B8E">
              <w:t>experience</w:t>
            </w:r>
            <w:r>
              <w:t xml:space="preserve"> to work with Dio and http</w:t>
            </w:r>
            <w:r w:rsidR="00C55B8E">
              <w:t xml:space="preserve"> to get data from API.</w:t>
            </w:r>
          </w:p>
          <w:p w14:paraId="6713DB4B" w14:textId="77777777" w:rsidR="005644BE" w:rsidRDefault="001F28BC" w:rsidP="00382A08">
            <w:pPr>
              <w:pStyle w:val="ListParagraph"/>
              <w:numPr>
                <w:ilvl w:val="0"/>
                <w:numId w:val="5"/>
              </w:numPr>
            </w:pPr>
            <w:r>
              <w:t xml:space="preserve">Json </w:t>
            </w:r>
            <w:r w:rsidRPr="001F28BC">
              <w:t>Serialization</w:t>
            </w:r>
            <w:r>
              <w:t xml:space="preserve"> and </w:t>
            </w:r>
            <w:r w:rsidRPr="001F28BC">
              <w:t>deserialization</w:t>
            </w:r>
            <w:r>
              <w:t xml:space="preserve"> to convert native data to </w:t>
            </w:r>
            <w:r w:rsidR="003919D0">
              <w:t>JSON data and vice-versa.</w:t>
            </w:r>
          </w:p>
          <w:p w14:paraId="3F8A3E64" w14:textId="15E68577" w:rsidR="00E47C30" w:rsidRDefault="00E47C30" w:rsidP="00382A08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 xml:space="preserve">Worked with offline </w:t>
            </w:r>
            <w:r w:rsidR="001364D5">
              <w:t>database</w:t>
            </w:r>
            <w:r>
              <w:t xml:space="preserve"> like </w:t>
            </w:r>
            <w:proofErr w:type="spellStart"/>
            <w:r>
              <w:t>SQFLite</w:t>
            </w:r>
            <w:proofErr w:type="spellEnd"/>
            <w:r>
              <w:t xml:space="preserve"> </w:t>
            </w:r>
            <w:r w:rsidR="005563BF">
              <w:t xml:space="preserve">to store data offline. Also had worked with Mongo DB and Realm data base for sync data </w:t>
            </w:r>
            <w:r w:rsidR="005D6C21">
              <w:t>online and offline.</w:t>
            </w:r>
          </w:p>
          <w:p w14:paraId="0F687C10" w14:textId="77C2DFCD" w:rsidR="005D6C21" w:rsidRDefault="00FB56FB" w:rsidP="00382A08">
            <w:pPr>
              <w:pStyle w:val="ListParagraph"/>
              <w:numPr>
                <w:ilvl w:val="0"/>
                <w:numId w:val="5"/>
              </w:numPr>
            </w:pPr>
            <w:r>
              <w:t>Knowledge to work</w:t>
            </w:r>
            <w:r w:rsidR="009A6C2D">
              <w:t>ing</w:t>
            </w:r>
            <w:r>
              <w:t xml:space="preserve"> with</w:t>
            </w:r>
            <w:r w:rsidR="00F0380C">
              <w:t xml:space="preserve"> </w:t>
            </w:r>
            <w:r w:rsidR="001364D5">
              <w:t xml:space="preserve">Dynatrace </w:t>
            </w:r>
            <w:r w:rsidR="006675B8">
              <w:t xml:space="preserve">and Firebase </w:t>
            </w:r>
            <w:r>
              <w:t>to</w:t>
            </w:r>
            <w:r w:rsidR="001364D5">
              <w:t xml:space="preserve"> </w:t>
            </w:r>
            <w:r w:rsidR="009A6C2D">
              <w:t xml:space="preserve">track </w:t>
            </w:r>
            <w:r w:rsidR="00035948">
              <w:t>Real-time performance of app to detect and d</w:t>
            </w:r>
            <w:r w:rsidR="00873CB9">
              <w:t>iagnose the issue also track errors</w:t>
            </w:r>
            <w:r w:rsidR="005243F6">
              <w:t>.</w:t>
            </w:r>
          </w:p>
          <w:p w14:paraId="15EF3515" w14:textId="2C94221F" w:rsidR="0078483C" w:rsidRDefault="00CE3D0D" w:rsidP="0078483C">
            <w:pPr>
              <w:pStyle w:val="ListParagraph"/>
              <w:numPr>
                <w:ilvl w:val="0"/>
                <w:numId w:val="5"/>
              </w:numPr>
            </w:pPr>
            <w:r>
              <w:t xml:space="preserve">Worked with Payment </w:t>
            </w:r>
            <w:r w:rsidR="001D5449">
              <w:t>integration</w:t>
            </w:r>
            <w:r>
              <w:t xml:space="preserve"> like </w:t>
            </w:r>
            <w:proofErr w:type="spellStart"/>
            <w:r>
              <w:t>Razorpay</w:t>
            </w:r>
            <w:proofErr w:type="spellEnd"/>
            <w:r>
              <w:t xml:space="preserve"> only from flutter side</w:t>
            </w:r>
            <w:r w:rsidR="001B6C84">
              <w:t>.</w:t>
            </w:r>
          </w:p>
          <w:p w14:paraId="6429AFB0" w14:textId="77777777" w:rsidR="003919D0" w:rsidRDefault="00847E54" w:rsidP="00233E20">
            <w:pPr>
              <w:pStyle w:val="ListParagraph"/>
              <w:numPr>
                <w:ilvl w:val="0"/>
                <w:numId w:val="5"/>
              </w:numPr>
            </w:pPr>
            <w:r>
              <w:t xml:space="preserve">Localization </w:t>
            </w:r>
            <w:r w:rsidR="003001B5">
              <w:t xml:space="preserve">in Flutter </w:t>
            </w:r>
            <w:r w:rsidR="003001B5" w:rsidRPr="003001B5">
              <w:t>to create apps that can be easily adapted different languages</w:t>
            </w:r>
            <w:r w:rsidR="00F0564A">
              <w:t>.</w:t>
            </w:r>
          </w:p>
          <w:p w14:paraId="56F3F281" w14:textId="77777777" w:rsidR="00CF5582" w:rsidRDefault="00FD2C86" w:rsidP="00236D54">
            <w:pPr>
              <w:pStyle w:val="ListParagraph"/>
              <w:numPr>
                <w:ilvl w:val="0"/>
                <w:numId w:val="5"/>
              </w:numPr>
            </w:pPr>
            <w:r>
              <w:t xml:space="preserve">Worked with Azure DevOps to </w:t>
            </w:r>
            <w:r w:rsidR="00A11C3A">
              <w:t>manage tasks and run pipeline also merging the code from different branches and worked with Master branch</w:t>
            </w:r>
            <w:r w:rsidR="00E11241">
              <w:t xml:space="preserve"> to create pipeline and </w:t>
            </w:r>
            <w:r w:rsidR="00D73DDB">
              <w:t>deploy app.</w:t>
            </w:r>
          </w:p>
          <w:p w14:paraId="08A2BF23" w14:textId="6F5A0E2B" w:rsidR="005013D1" w:rsidRDefault="005013D1" w:rsidP="00236D54">
            <w:pPr>
              <w:pStyle w:val="ListParagraph"/>
              <w:numPr>
                <w:ilvl w:val="0"/>
                <w:numId w:val="5"/>
              </w:numPr>
            </w:pPr>
            <w:r>
              <w:t>Experience with A</w:t>
            </w:r>
            <w:r w:rsidRPr="005013D1">
              <w:t>gile development methodologies and project management tools, version control systems, and collaborative development tools</w:t>
            </w:r>
            <w:r>
              <w:t>.</w:t>
            </w:r>
          </w:p>
          <w:p w14:paraId="143C9644" w14:textId="77777777" w:rsidR="007023FD" w:rsidRDefault="007023FD" w:rsidP="007023FD">
            <w:pPr>
              <w:pStyle w:val="ListParagraph"/>
              <w:numPr>
                <w:ilvl w:val="0"/>
                <w:numId w:val="5"/>
              </w:numPr>
            </w:pPr>
            <w:r>
              <w:t xml:space="preserve">Worked with CI/CD with </w:t>
            </w:r>
            <w:proofErr w:type="spellStart"/>
            <w:r>
              <w:t>Github</w:t>
            </w:r>
            <w:proofErr w:type="spellEnd"/>
            <w:r>
              <w:t xml:space="preserve"> and publishing website to </w:t>
            </w:r>
            <w:proofErr w:type="spellStart"/>
            <w:r>
              <w:t>github</w:t>
            </w:r>
            <w:proofErr w:type="spellEnd"/>
            <w:r>
              <w:t>.</w:t>
            </w:r>
          </w:p>
          <w:p w14:paraId="3529D24D" w14:textId="71D8D18D" w:rsidR="00074E1D" w:rsidRPr="00382A08" w:rsidRDefault="00074E1D" w:rsidP="007023FD">
            <w:pPr>
              <w:pStyle w:val="ListParagraph"/>
              <w:numPr>
                <w:ilvl w:val="0"/>
                <w:numId w:val="5"/>
              </w:numPr>
            </w:pPr>
            <w:r>
              <w:t xml:space="preserve">Love to accept new challenges and finding </w:t>
            </w:r>
            <w:r w:rsidR="008032B1">
              <w:t xml:space="preserve">better </w:t>
            </w:r>
            <w:r>
              <w:t xml:space="preserve">way </w:t>
            </w:r>
            <w:r w:rsidR="008032B1">
              <w:t xml:space="preserve">among all </w:t>
            </w:r>
            <w:r>
              <w:t xml:space="preserve">to </w:t>
            </w:r>
            <w:r w:rsidR="008032B1">
              <w:t>solve</w:t>
            </w:r>
            <w:r>
              <w:t xml:space="preserve"> it.</w:t>
            </w:r>
          </w:p>
        </w:tc>
      </w:tr>
      <w:tr w:rsidR="00BA3CC6" w:rsidRPr="00A02CAF" w14:paraId="136BA05B" w14:textId="77777777" w:rsidTr="00CF5582">
        <w:trPr>
          <w:trHeight w:val="162"/>
        </w:trPr>
        <w:tc>
          <w:tcPr>
            <w:tcW w:w="9990" w:type="dxa"/>
            <w:gridSpan w:val="3"/>
          </w:tcPr>
          <w:p w14:paraId="7571F851" w14:textId="77777777" w:rsidR="00BA3CC6" w:rsidRPr="00B35863" w:rsidRDefault="00BA3CC6" w:rsidP="00480766">
            <w:pPr>
              <w:pStyle w:val="Heading1"/>
              <w:spacing w:after="0"/>
              <w:rPr>
                <w:sz w:val="20"/>
                <w:szCs w:val="20"/>
              </w:rPr>
            </w:pPr>
          </w:p>
          <w:p w14:paraId="7EB27C40" w14:textId="741F3DA9" w:rsidR="0020352D" w:rsidRDefault="00B506C4" w:rsidP="0020352D">
            <w:pPr>
              <w:pStyle w:val="Heading1"/>
            </w:pPr>
            <w:r>
              <w:t>work history</w:t>
            </w:r>
          </w:p>
          <w:p w14:paraId="0EB14FF6" w14:textId="717E5BCD" w:rsidR="007023FD" w:rsidRDefault="007023FD" w:rsidP="007023FD">
            <w:pPr>
              <w:pStyle w:val="Heading2"/>
            </w:pPr>
            <w:r>
              <w:t>Freelancer</w:t>
            </w:r>
          </w:p>
          <w:p w14:paraId="300FEDC8" w14:textId="77777777" w:rsidR="007023FD" w:rsidRDefault="007023FD" w:rsidP="007023FD">
            <w:r>
              <w:t xml:space="preserve">As a Freelancer I had worked on </w:t>
            </w:r>
            <w:proofErr w:type="spellStart"/>
            <w:r>
              <w:t>Arduno</w:t>
            </w:r>
            <w:proofErr w:type="spellEnd"/>
            <w:r>
              <w:t xml:space="preserve"> nano 33 where I have to major the humidity &amp; Temperature of home </w:t>
            </w:r>
            <w:proofErr w:type="gramStart"/>
            <w:r>
              <w:t>also</w:t>
            </w:r>
            <w:proofErr w:type="gramEnd"/>
            <w:r>
              <w:t xml:space="preserve"> we have connected room’s light to turn on and off. </w:t>
            </w:r>
          </w:p>
          <w:p w14:paraId="421345B7" w14:textId="1F1B6B99" w:rsidR="007023FD" w:rsidRPr="007023FD" w:rsidRDefault="007023FD" w:rsidP="007023FD">
            <w:r>
              <w:t xml:space="preserve">Here I am searching BLE device and connect with it and once connected I have to talk with </w:t>
            </w:r>
            <w:proofErr w:type="spellStart"/>
            <w:r>
              <w:t>Arduno</w:t>
            </w:r>
            <w:proofErr w:type="spellEnd"/>
            <w:r>
              <w:t xml:space="preserve"> nano 33 device and I am sending data after connecting </w:t>
            </w:r>
            <w:proofErr w:type="spellStart"/>
            <w:r>
              <w:t>Arduno</w:t>
            </w:r>
            <w:proofErr w:type="spellEnd"/>
            <w:r>
              <w:t xml:space="preserve"> with my phone’s application and reading, sending and receiving data like turn on or turn off light over Bluetooth.</w:t>
            </w:r>
          </w:p>
          <w:p w14:paraId="0058962A" w14:textId="3D12F515" w:rsidR="007023FD" w:rsidRPr="007023FD" w:rsidRDefault="007023FD" w:rsidP="007023FD"/>
          <w:p w14:paraId="2055985D" w14:textId="73DC7767" w:rsidR="0020352D" w:rsidRPr="001D6651" w:rsidRDefault="0020352D" w:rsidP="0020352D">
            <w:pPr>
              <w:pStyle w:val="Heading2"/>
            </w:pPr>
            <w:r>
              <w:t xml:space="preserve">Infosys ltd • </w:t>
            </w:r>
            <w:r w:rsidR="00F32D9F">
              <w:t xml:space="preserve">SLB LTD • </w:t>
            </w:r>
            <w:r>
              <w:t>sr. Flutter Developer</w:t>
            </w:r>
          </w:p>
          <w:p w14:paraId="0EC2FE08" w14:textId="2B4BA69A" w:rsidR="0020352D" w:rsidRDefault="0020352D" w:rsidP="0020352D">
            <w:pPr>
              <w:pStyle w:val="Heading3"/>
            </w:pPr>
            <w:r>
              <w:t>0</w:t>
            </w:r>
            <w:r w:rsidR="00566A8F">
              <w:t>7/2022</w:t>
            </w:r>
            <w:r>
              <w:t xml:space="preserve"> </w:t>
            </w:r>
            <w:r w:rsidR="00DB6BC8">
              <w:t>– PRESENT</w:t>
            </w:r>
          </w:p>
          <w:p w14:paraId="695418A0" w14:textId="0139EFDA" w:rsidR="00FA3555" w:rsidRDefault="001A6565" w:rsidP="00480766">
            <w:r>
              <w:t xml:space="preserve">As a Sr. Flutter developer </w:t>
            </w:r>
            <w:r w:rsidR="00D203C1">
              <w:t>collaborated with team and</w:t>
            </w:r>
            <w:r w:rsidR="00D203C1" w:rsidRPr="00D203C1">
              <w:t xml:space="preserve"> develop a high-performance Flutter app for</w:t>
            </w:r>
            <w:r w:rsidR="00D203C1">
              <w:t xml:space="preserve"> </w:t>
            </w:r>
            <w:r w:rsidR="001624AA">
              <w:t xml:space="preserve">client named </w:t>
            </w:r>
            <w:r w:rsidR="00D203C1">
              <w:t>Schlumberger</w:t>
            </w:r>
            <w:r w:rsidR="001624AA">
              <w:t xml:space="preserve"> where we have </w:t>
            </w:r>
            <w:r w:rsidR="00F667A5">
              <w:t>to create and m</w:t>
            </w:r>
            <w:r w:rsidR="0026299F">
              <w:t>aintain the scalable application</w:t>
            </w:r>
            <w:r w:rsidR="00EE6EB9">
              <w:t>.</w:t>
            </w:r>
          </w:p>
          <w:p w14:paraId="4FF262A4" w14:textId="5C2B85AD" w:rsidR="00B416F6" w:rsidRPr="00B416F6" w:rsidRDefault="00EE6EB9" w:rsidP="00480766">
            <w:pPr>
              <w:rPr>
                <w:b/>
                <w:bCs/>
              </w:rPr>
            </w:pPr>
            <w:r w:rsidRPr="00B416F6">
              <w:rPr>
                <w:b/>
                <w:bCs/>
              </w:rPr>
              <w:t>MT-</w:t>
            </w:r>
            <w:proofErr w:type="gramStart"/>
            <w:r w:rsidRPr="00B416F6">
              <w:rPr>
                <w:b/>
                <w:bCs/>
              </w:rPr>
              <w:t>Inspect</w:t>
            </w:r>
            <w:r w:rsidR="00745C16">
              <w:rPr>
                <w:b/>
                <w:bCs/>
              </w:rPr>
              <w:t xml:space="preserve"> </w:t>
            </w:r>
            <w:r w:rsidRPr="00B416F6">
              <w:rPr>
                <w:b/>
                <w:bCs/>
              </w:rPr>
              <w:t>:</w:t>
            </w:r>
            <w:proofErr w:type="gramEnd"/>
            <w:r w:rsidRPr="00B416F6">
              <w:rPr>
                <w:b/>
                <w:bCs/>
              </w:rPr>
              <w:t xml:space="preserve"> </w:t>
            </w:r>
          </w:p>
          <w:p w14:paraId="4178C592" w14:textId="6D220868" w:rsidR="00EE6EB9" w:rsidRDefault="00A570F7" w:rsidP="00B416F6">
            <w:pPr>
              <w:pStyle w:val="ListParagraph"/>
              <w:numPr>
                <w:ilvl w:val="0"/>
                <w:numId w:val="5"/>
              </w:numPr>
            </w:pPr>
            <w:r>
              <w:t>T</w:t>
            </w:r>
            <w:r w:rsidR="002743B0">
              <w:t xml:space="preserve">his is one of the application </w:t>
            </w:r>
            <w:proofErr w:type="gramStart"/>
            <w:r w:rsidR="00745C16">
              <w:t>worker</w:t>
            </w:r>
            <w:proofErr w:type="gramEnd"/>
            <w:r w:rsidR="002743B0">
              <w:t xml:space="preserve"> has to inspect one tool as steps has been </w:t>
            </w:r>
            <w:r w:rsidR="009E2B7D">
              <w:t>directed</w:t>
            </w:r>
            <w:r w:rsidR="002743B0">
              <w:t xml:space="preserve"> in </w:t>
            </w:r>
            <w:r w:rsidR="00B416F6">
              <w:t>the app</w:t>
            </w:r>
            <w:r w:rsidR="009E2B7D">
              <w:t xml:space="preserve"> with timer.</w:t>
            </w:r>
          </w:p>
          <w:p w14:paraId="1CED96B8" w14:textId="39896B58" w:rsidR="00A56691" w:rsidRDefault="00A56691" w:rsidP="00B416F6">
            <w:pPr>
              <w:pStyle w:val="ListParagraph"/>
              <w:numPr>
                <w:ilvl w:val="0"/>
                <w:numId w:val="5"/>
              </w:numPr>
            </w:pPr>
            <w:r>
              <w:t xml:space="preserve">After finishing each step user has to </w:t>
            </w:r>
            <w:r w:rsidR="00DF28C8">
              <w:t xml:space="preserve">finish step and steps getting saved in </w:t>
            </w:r>
            <w:r w:rsidR="00700352">
              <w:t xml:space="preserve">local </w:t>
            </w:r>
            <w:r w:rsidR="00DF28C8">
              <w:t xml:space="preserve">SQLite </w:t>
            </w:r>
            <w:r w:rsidR="00700352">
              <w:t>even user is not online the activity stored in local database and once device is online activities getting sync with backend server.</w:t>
            </w:r>
          </w:p>
          <w:p w14:paraId="3208BFD9" w14:textId="307D8B3C" w:rsidR="00685C73" w:rsidRDefault="00685C73" w:rsidP="00B416F6">
            <w:pPr>
              <w:pStyle w:val="ListParagraph"/>
              <w:numPr>
                <w:ilvl w:val="0"/>
                <w:numId w:val="5"/>
              </w:numPr>
            </w:pPr>
            <w:r>
              <w:t>Implemented feature of force update when new update is available</w:t>
            </w:r>
            <w:r w:rsidR="007F3AF3">
              <w:t xml:space="preserve"> with force update dialogue.</w:t>
            </w:r>
          </w:p>
          <w:p w14:paraId="4C96C3D5" w14:textId="6B48D2FA" w:rsidR="00700352" w:rsidRDefault="001A5C59" w:rsidP="001A5C59">
            <w:pPr>
              <w:rPr>
                <w:b/>
                <w:bCs/>
              </w:rPr>
            </w:pPr>
            <w:proofErr w:type="spellStart"/>
            <w:proofErr w:type="gramStart"/>
            <w:r w:rsidRPr="001A5C59">
              <w:rPr>
                <w:b/>
                <w:bCs/>
              </w:rPr>
              <w:t>BlueMM</w:t>
            </w:r>
            <w:proofErr w:type="spellEnd"/>
            <w:r w:rsidRPr="001A5C59">
              <w:rPr>
                <w:b/>
                <w:bCs/>
              </w:rPr>
              <w:t xml:space="preserve"> :</w:t>
            </w:r>
            <w:proofErr w:type="gramEnd"/>
            <w:r w:rsidRPr="001A5C59">
              <w:rPr>
                <w:b/>
                <w:bCs/>
              </w:rPr>
              <w:t xml:space="preserve"> </w:t>
            </w:r>
          </w:p>
          <w:p w14:paraId="362EFD8F" w14:textId="22FF1FFE" w:rsidR="004A04D7" w:rsidRDefault="00F16982" w:rsidP="004A04D7">
            <w:pPr>
              <w:pStyle w:val="ListParagraph"/>
              <w:numPr>
                <w:ilvl w:val="0"/>
                <w:numId w:val="5"/>
              </w:numPr>
            </w:pPr>
            <w:r>
              <w:t>This is material management application where user can check how many stocks are there in the company</w:t>
            </w:r>
            <w:r w:rsidR="004A04D7">
              <w:t>.</w:t>
            </w:r>
          </w:p>
          <w:p w14:paraId="7ACA44E7" w14:textId="28C5C74B" w:rsidR="004A04D7" w:rsidRDefault="004A04D7" w:rsidP="004A04D7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 xml:space="preserve">Here user have to scan the QR code which is on tool and they and add that tool into their inventory and </w:t>
            </w:r>
            <w:r w:rsidR="006A778A">
              <w:t>when particular tool going out from inventory at that time we have to scan and it will get deduct from store</w:t>
            </w:r>
            <w:r w:rsidR="00BD200C">
              <w:t>.</w:t>
            </w:r>
          </w:p>
          <w:p w14:paraId="021089FA" w14:textId="161D9D4C" w:rsidR="00BD200C" w:rsidRDefault="00BD200C" w:rsidP="004A04D7">
            <w:pPr>
              <w:pStyle w:val="ListParagraph"/>
              <w:numPr>
                <w:ilvl w:val="0"/>
                <w:numId w:val="5"/>
              </w:numPr>
            </w:pPr>
            <w:r>
              <w:t xml:space="preserve">Here also when user is </w:t>
            </w:r>
            <w:proofErr w:type="gramStart"/>
            <w:r>
              <w:t>offline</w:t>
            </w:r>
            <w:proofErr w:type="gramEnd"/>
            <w:r>
              <w:t xml:space="preserve"> we store data in local SQLite and </w:t>
            </w:r>
            <w:r w:rsidR="00E119AC">
              <w:t>it will automatically sync when device comes online.</w:t>
            </w:r>
          </w:p>
          <w:p w14:paraId="64F779B1" w14:textId="77777777" w:rsidR="00EE0F5F" w:rsidRDefault="00EE0F5F" w:rsidP="00EE0F5F"/>
          <w:p w14:paraId="1482624C" w14:textId="77777777" w:rsidR="00EE0F5F" w:rsidRPr="001A5C59" w:rsidRDefault="00EE0F5F" w:rsidP="00EE0F5F"/>
          <w:p w14:paraId="099C95E8" w14:textId="77777777" w:rsidR="001C78E9" w:rsidRDefault="001C78E9" w:rsidP="00480766"/>
          <w:p w14:paraId="29EE72A6" w14:textId="040BB307" w:rsidR="001A4A85" w:rsidRPr="001D6651" w:rsidRDefault="00F17B31" w:rsidP="001A4A85">
            <w:pPr>
              <w:pStyle w:val="Heading2"/>
            </w:pPr>
            <w:r>
              <w:t>Incipient infotech</w:t>
            </w:r>
            <w:r w:rsidR="001A4A85">
              <w:t xml:space="preserve"> • Flutter Developer</w:t>
            </w:r>
          </w:p>
          <w:p w14:paraId="5BE0CA18" w14:textId="7DB1D787" w:rsidR="00484022" w:rsidRPr="00737453" w:rsidRDefault="002D33A5" w:rsidP="00737453">
            <w:pPr>
              <w:pStyle w:val="Heading3"/>
            </w:pPr>
            <w:r>
              <w:t>01/</w:t>
            </w:r>
            <w:r w:rsidR="007E6ECB">
              <w:t>2020</w:t>
            </w:r>
            <w:r>
              <w:t xml:space="preserve"> –</w:t>
            </w:r>
            <w:r w:rsidR="007E6ECB">
              <w:t xml:space="preserve"> </w:t>
            </w:r>
            <w:r>
              <w:t>07/</w:t>
            </w:r>
            <w:r w:rsidR="007E6ECB">
              <w:t>2022</w:t>
            </w:r>
          </w:p>
          <w:p w14:paraId="28320A3F" w14:textId="33DCB61E" w:rsidR="006238FF" w:rsidRDefault="006238FF" w:rsidP="0020352D">
            <w:pPr>
              <w:rPr>
                <w:b/>
                <w:bCs/>
              </w:rPr>
            </w:pPr>
            <w:r w:rsidRPr="00696555">
              <w:rPr>
                <w:b/>
                <w:bCs/>
              </w:rPr>
              <w:t xml:space="preserve">TTE – Time To </w:t>
            </w:r>
            <w:proofErr w:type="gramStart"/>
            <w:r w:rsidRPr="00696555">
              <w:rPr>
                <w:b/>
                <w:bCs/>
              </w:rPr>
              <w:t>Eat :</w:t>
            </w:r>
            <w:proofErr w:type="gramEnd"/>
            <w:r w:rsidRPr="00696555">
              <w:rPr>
                <w:b/>
                <w:bCs/>
              </w:rPr>
              <w:t xml:space="preserve"> </w:t>
            </w:r>
          </w:p>
          <w:p w14:paraId="13485BD8" w14:textId="5B76F587" w:rsidR="00BC5756" w:rsidRDefault="00737453" w:rsidP="00737453">
            <w:pPr>
              <w:pStyle w:val="ListParagraph"/>
              <w:numPr>
                <w:ilvl w:val="0"/>
                <w:numId w:val="5"/>
              </w:numPr>
            </w:pPr>
            <w:r>
              <w:t xml:space="preserve">Application </w:t>
            </w:r>
            <w:r w:rsidR="00FD79CE">
              <w:t xml:space="preserve">through which user can order food online </w:t>
            </w:r>
            <w:r w:rsidR="00D82E8F">
              <w:t xml:space="preserve">from nearest restaurants. Here user can </w:t>
            </w:r>
            <w:r w:rsidR="00CD47CD">
              <w:t xml:space="preserve">select </w:t>
            </w:r>
            <w:r w:rsidR="00BC5756">
              <w:t>favorite</w:t>
            </w:r>
            <w:r w:rsidR="00CD47CD">
              <w:t xml:space="preserve"> food from res</w:t>
            </w:r>
            <w:r w:rsidR="00BC5756">
              <w:t>taurants</w:t>
            </w:r>
            <w:r w:rsidR="00492FC8">
              <w:t xml:space="preserve"> with GPS system</w:t>
            </w:r>
            <w:r w:rsidR="00BC5756">
              <w:t>.</w:t>
            </w:r>
          </w:p>
          <w:p w14:paraId="7F7CA36F" w14:textId="7942851C" w:rsidR="00343F03" w:rsidRDefault="00343F03" w:rsidP="00737453">
            <w:pPr>
              <w:pStyle w:val="ListParagraph"/>
              <w:numPr>
                <w:ilvl w:val="0"/>
                <w:numId w:val="5"/>
              </w:numPr>
            </w:pPr>
            <w:r>
              <w:t xml:space="preserve">User will get Notification from Firebase when food is prepared and </w:t>
            </w:r>
            <w:r w:rsidR="00E24172">
              <w:t>food is being delivered when driver accepted and on way to deliver order.</w:t>
            </w:r>
          </w:p>
          <w:p w14:paraId="6EAB129F" w14:textId="1E0FA787" w:rsidR="00A42F69" w:rsidRDefault="00A42F69" w:rsidP="00737453">
            <w:pPr>
              <w:pStyle w:val="ListParagraph"/>
              <w:numPr>
                <w:ilvl w:val="0"/>
                <w:numId w:val="5"/>
              </w:numPr>
            </w:pPr>
            <w:r>
              <w:t>With the help of Realtime database we can track if there is new app is available or not for force update also optional update.</w:t>
            </w:r>
          </w:p>
          <w:p w14:paraId="7F5FF8A8" w14:textId="77561EBC" w:rsidR="00737453" w:rsidRDefault="00FD79CE" w:rsidP="00737453">
            <w:pPr>
              <w:pStyle w:val="ListParagraph"/>
              <w:numPr>
                <w:ilvl w:val="0"/>
                <w:numId w:val="5"/>
              </w:numPr>
            </w:pPr>
            <w:r>
              <w:t xml:space="preserve"> </w:t>
            </w:r>
            <w:r w:rsidR="003458DC">
              <w:t xml:space="preserve">Integrated </w:t>
            </w:r>
            <w:proofErr w:type="spellStart"/>
            <w:r w:rsidR="003458DC">
              <w:t>Razorpay</w:t>
            </w:r>
            <w:proofErr w:type="spellEnd"/>
            <w:r w:rsidR="003458DC">
              <w:t xml:space="preserve"> payment system for payment or with COD.</w:t>
            </w:r>
          </w:p>
          <w:p w14:paraId="3CE51B51" w14:textId="7262B7A2" w:rsidR="003458DC" w:rsidRDefault="00492FC8" w:rsidP="00737453">
            <w:pPr>
              <w:pStyle w:val="ListParagraph"/>
              <w:numPr>
                <w:ilvl w:val="0"/>
                <w:numId w:val="5"/>
              </w:numPr>
            </w:pPr>
            <w:r>
              <w:t>With the help of google maps and coordinates of restaurants which we get from backend we can show marker in app and while taping on it they can order food.</w:t>
            </w:r>
          </w:p>
          <w:p w14:paraId="3CCFA0FE" w14:textId="5B316A43" w:rsidR="00812E9B" w:rsidRDefault="00812E9B" w:rsidP="00737453">
            <w:pPr>
              <w:pStyle w:val="ListParagraph"/>
              <w:numPr>
                <w:ilvl w:val="0"/>
                <w:numId w:val="5"/>
              </w:numPr>
            </w:pPr>
            <w:r>
              <w:t>Implemented Google place Picker API and locate restaurant with that location.</w:t>
            </w:r>
          </w:p>
          <w:p w14:paraId="2DE15E51" w14:textId="77777777" w:rsidR="005F1F94" w:rsidRDefault="005F1F94" w:rsidP="005F1F94">
            <w:pPr>
              <w:pStyle w:val="ListParagraph"/>
            </w:pPr>
          </w:p>
          <w:p w14:paraId="7E5E4C31" w14:textId="77777777" w:rsidR="00492FC8" w:rsidRPr="00737453" w:rsidRDefault="00492FC8" w:rsidP="00492FC8">
            <w:pPr>
              <w:pStyle w:val="ListParagraph"/>
            </w:pPr>
          </w:p>
          <w:p w14:paraId="517086F4" w14:textId="170157D9" w:rsidR="00E85558" w:rsidRDefault="00170E87" w:rsidP="002035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TTE - </w:t>
            </w:r>
            <w:r w:rsidR="00E85558" w:rsidRPr="00696555">
              <w:rPr>
                <w:b/>
                <w:bCs/>
              </w:rPr>
              <w:t xml:space="preserve">Door Step </w:t>
            </w:r>
            <w:proofErr w:type="gramStart"/>
            <w:r w:rsidR="00E85558" w:rsidRPr="00696555">
              <w:rPr>
                <w:b/>
                <w:bCs/>
              </w:rPr>
              <w:t>Delivery :</w:t>
            </w:r>
            <w:proofErr w:type="gramEnd"/>
            <w:r w:rsidR="00E85558" w:rsidRPr="00696555">
              <w:rPr>
                <w:b/>
                <w:bCs/>
              </w:rPr>
              <w:t xml:space="preserve"> </w:t>
            </w:r>
          </w:p>
          <w:p w14:paraId="42561A2C" w14:textId="6AC9BF62" w:rsidR="001B5C0A" w:rsidRPr="005871C0" w:rsidRDefault="00547339" w:rsidP="001B5C0A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>We have integrated this app with above Time to Eat app where</w:t>
            </w:r>
            <w:r w:rsidR="004C4997">
              <w:t>,</w:t>
            </w:r>
            <w:r>
              <w:t xml:space="preserve"> when user will do online </w:t>
            </w:r>
            <w:r w:rsidR="004C4997">
              <w:t xml:space="preserve">food </w:t>
            </w:r>
            <w:r>
              <w:t xml:space="preserve">order then </w:t>
            </w:r>
            <w:r w:rsidR="004C4997">
              <w:t xml:space="preserve">based on user’s location locate nearest </w:t>
            </w:r>
            <w:r w:rsidR="002A7FED">
              <w:t>Driver with his GPS location and they get prompt one by one of particular orde</w:t>
            </w:r>
            <w:r w:rsidR="00DB541E">
              <w:t xml:space="preserve">r. Once they accept </w:t>
            </w:r>
            <w:proofErr w:type="gramStart"/>
            <w:r w:rsidR="00DB541E">
              <w:t>order</w:t>
            </w:r>
            <w:proofErr w:type="gramEnd"/>
            <w:r w:rsidR="00DB541E">
              <w:t xml:space="preserve"> they will get co-ordinate of user and </w:t>
            </w:r>
            <w:r w:rsidR="0031267F">
              <w:t>navigate with Google map’s direction API</w:t>
            </w:r>
            <w:r w:rsidR="00B12DA6">
              <w:t>.</w:t>
            </w:r>
          </w:p>
          <w:p w14:paraId="4FE32C77" w14:textId="77777777" w:rsidR="005871C0" w:rsidRPr="001B5C0A" w:rsidRDefault="005871C0" w:rsidP="005871C0">
            <w:pPr>
              <w:pStyle w:val="ListParagraph"/>
              <w:rPr>
                <w:b/>
                <w:bCs/>
              </w:rPr>
            </w:pPr>
          </w:p>
          <w:p w14:paraId="47BDDDDC" w14:textId="1EF44466" w:rsidR="00737453" w:rsidRDefault="00737453" w:rsidP="0020352D">
            <w:pPr>
              <w:rPr>
                <w:b/>
                <w:bCs/>
              </w:rPr>
            </w:pPr>
            <w:r w:rsidRPr="00696555">
              <w:rPr>
                <w:b/>
                <w:bCs/>
              </w:rPr>
              <w:t xml:space="preserve">Brown’s </w:t>
            </w:r>
            <w:proofErr w:type="gramStart"/>
            <w:r w:rsidRPr="00696555">
              <w:rPr>
                <w:b/>
                <w:bCs/>
              </w:rPr>
              <w:t>Pharmacy :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14:paraId="72BDE52E" w14:textId="7E34891A" w:rsidR="00294C63" w:rsidRPr="00F36A8B" w:rsidRDefault="00294C63" w:rsidP="00294C63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>This pharmacy gives option to publish prescription online and order medicine online</w:t>
            </w:r>
            <w:r w:rsidR="00F36A8B">
              <w:t>.</w:t>
            </w:r>
          </w:p>
          <w:p w14:paraId="74B9C816" w14:textId="3F657939" w:rsidR="00DF37CC" w:rsidRPr="00967827" w:rsidRDefault="00F36A8B" w:rsidP="00DF37CC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proofErr w:type="gramStart"/>
            <w:r>
              <w:t>Also</w:t>
            </w:r>
            <w:proofErr w:type="gramEnd"/>
            <w:r>
              <w:t xml:space="preserve"> user can choose </w:t>
            </w:r>
            <w:r w:rsidR="002C6EED">
              <w:t>category of which doctor they need and schedule appointment according to available slots</w:t>
            </w:r>
            <w:r w:rsidR="00DF37CC">
              <w:t>, user can interact through Twilio</w:t>
            </w:r>
            <w:r w:rsidR="00F14AF6">
              <w:t xml:space="preserve"> video chat</w:t>
            </w:r>
            <w:r w:rsidR="003F6B97">
              <w:t>.</w:t>
            </w:r>
          </w:p>
          <w:p w14:paraId="57FAEC88" w14:textId="3BE9080F" w:rsidR="00967827" w:rsidRPr="00967827" w:rsidRDefault="00967827" w:rsidP="00967827">
            <w:pPr>
              <w:pStyle w:val="ListParagraph"/>
              <w:numPr>
                <w:ilvl w:val="0"/>
                <w:numId w:val="5"/>
              </w:numPr>
            </w:pPr>
            <w:r>
              <w:t>Integrated Stripe payment system for payment.</w:t>
            </w:r>
          </w:p>
          <w:p w14:paraId="5BC850A2" w14:textId="0105D5DF" w:rsidR="00CF4E35" w:rsidRPr="00DF37CC" w:rsidRDefault="00CF4E35" w:rsidP="00DF37CC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 xml:space="preserve">User can also pay online with </w:t>
            </w:r>
            <w:proofErr w:type="spellStart"/>
            <w:r>
              <w:t>Razorpa</w:t>
            </w:r>
            <w:r w:rsidR="002F2E08">
              <w:t>y</w:t>
            </w:r>
            <w:proofErr w:type="spellEnd"/>
            <w:r w:rsidR="002F2E08">
              <w:t xml:space="preserve"> while scheduling appointment with doctor </w:t>
            </w:r>
            <w:r w:rsidR="00DA2F21">
              <w:t>and order medicine online.</w:t>
            </w:r>
          </w:p>
          <w:p w14:paraId="06D65238" w14:textId="77777777" w:rsidR="00E24172" w:rsidRPr="00696555" w:rsidRDefault="00E24172" w:rsidP="0020352D">
            <w:pPr>
              <w:rPr>
                <w:b/>
                <w:bCs/>
              </w:rPr>
            </w:pPr>
          </w:p>
          <w:p w14:paraId="01983417" w14:textId="6B00B347" w:rsidR="0020352D" w:rsidRPr="001D6651" w:rsidRDefault="0020352D" w:rsidP="0020352D">
            <w:pPr>
              <w:pStyle w:val="Heading2"/>
            </w:pPr>
            <w:r>
              <w:t>Skara technolog</w:t>
            </w:r>
            <w:r w:rsidR="00566A8F">
              <w:t>ies</w:t>
            </w:r>
            <w:r>
              <w:t xml:space="preserve"> • Android | Flutter Developer</w:t>
            </w:r>
          </w:p>
          <w:p w14:paraId="47130EED" w14:textId="77777777" w:rsidR="0020352D" w:rsidRPr="001273AE" w:rsidRDefault="0020352D" w:rsidP="0020352D">
            <w:pPr>
              <w:pStyle w:val="Heading3"/>
            </w:pPr>
            <w:r>
              <w:t>10/2018 - 12/2019</w:t>
            </w:r>
          </w:p>
          <w:p w14:paraId="14F08C47" w14:textId="79DBC05E" w:rsidR="00BA3CC6" w:rsidRDefault="0095662D" w:rsidP="00480766">
            <w:pPr>
              <w:rPr>
                <w:b/>
                <w:bCs/>
              </w:rPr>
            </w:pPr>
            <w:proofErr w:type="gramStart"/>
            <w:r w:rsidRPr="0095662D">
              <w:rPr>
                <w:b/>
                <w:bCs/>
              </w:rPr>
              <w:t>Flamingo :</w:t>
            </w:r>
            <w:proofErr w:type="gramEnd"/>
            <w:r w:rsidR="00A832E3">
              <w:rPr>
                <w:b/>
                <w:bCs/>
              </w:rPr>
              <w:t xml:space="preserve"> </w:t>
            </w:r>
          </w:p>
          <w:p w14:paraId="24E65C34" w14:textId="12A7DF36" w:rsidR="00A832E3" w:rsidRPr="00083FBD" w:rsidRDefault="00290808" w:rsidP="00A832E3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>Flamingo application used to book tour package</w:t>
            </w:r>
            <w:r w:rsidR="00CA3AF7">
              <w:t xml:space="preserve">. User can check the tour package and </w:t>
            </w:r>
            <w:proofErr w:type="gramStart"/>
            <w:r w:rsidR="00CA3AF7">
              <w:t>it’s</w:t>
            </w:r>
            <w:proofErr w:type="gramEnd"/>
            <w:r w:rsidR="00CA3AF7">
              <w:t xml:space="preserve"> </w:t>
            </w:r>
            <w:r w:rsidR="00CA3AF7" w:rsidRPr="00CA3AF7">
              <w:t>itinerary</w:t>
            </w:r>
            <w:r w:rsidR="00CA3AF7">
              <w:t xml:space="preserve"> before book the package</w:t>
            </w:r>
            <w:r w:rsidR="002758AD">
              <w:t xml:space="preserve"> and pay online </w:t>
            </w:r>
            <w:r w:rsidR="00083FBD">
              <w:t xml:space="preserve">through </w:t>
            </w:r>
            <w:proofErr w:type="spellStart"/>
            <w:r w:rsidR="00083FBD">
              <w:t>Razorpay</w:t>
            </w:r>
            <w:proofErr w:type="spellEnd"/>
            <w:r w:rsidR="00083FBD">
              <w:t>.</w:t>
            </w:r>
          </w:p>
          <w:p w14:paraId="00000B93" w14:textId="77777777" w:rsidR="00083FBD" w:rsidRPr="00A832E3" w:rsidRDefault="00083FBD" w:rsidP="00083FBD">
            <w:pPr>
              <w:pStyle w:val="ListParagraph"/>
              <w:rPr>
                <w:b/>
                <w:bCs/>
              </w:rPr>
            </w:pPr>
          </w:p>
          <w:p w14:paraId="00C11FEA" w14:textId="1CC8AE1E" w:rsidR="0095662D" w:rsidRDefault="0095662D" w:rsidP="00480766">
            <w:pPr>
              <w:rPr>
                <w:b/>
                <w:bCs/>
              </w:rPr>
            </w:pPr>
            <w:proofErr w:type="gramStart"/>
            <w:r w:rsidRPr="0095662D">
              <w:rPr>
                <w:b/>
                <w:bCs/>
              </w:rPr>
              <w:lastRenderedPageBreak/>
              <w:t>Attendance :</w:t>
            </w:r>
            <w:proofErr w:type="gramEnd"/>
            <w:r w:rsidR="00083FBD">
              <w:rPr>
                <w:b/>
                <w:bCs/>
              </w:rPr>
              <w:t xml:space="preserve"> </w:t>
            </w:r>
          </w:p>
          <w:p w14:paraId="1359B87D" w14:textId="2672DB27" w:rsidR="00083FBD" w:rsidRPr="00152B45" w:rsidRDefault="00F809B4" w:rsidP="00083FBD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 xml:space="preserve">In this application user can </w:t>
            </w:r>
            <w:r w:rsidR="00F62282">
              <w:t xml:space="preserve">login in app first which is in their phone and </w:t>
            </w:r>
            <w:r>
              <w:t xml:space="preserve">scan the </w:t>
            </w:r>
            <w:r w:rsidR="00EE4E94">
              <w:t xml:space="preserve">QR code </w:t>
            </w:r>
            <w:r w:rsidR="002F5EFA">
              <w:t xml:space="preserve">which is common for all employee </w:t>
            </w:r>
            <w:r w:rsidR="00EE4E94">
              <w:t xml:space="preserve">for attendance and </w:t>
            </w:r>
            <w:r w:rsidR="00F62282">
              <w:t>they can mark their IN – OUT after scanning that code</w:t>
            </w:r>
            <w:r w:rsidR="00152B45">
              <w:t>.</w:t>
            </w:r>
          </w:p>
          <w:p w14:paraId="161872CF" w14:textId="10421351" w:rsidR="00152B45" w:rsidRPr="00846280" w:rsidRDefault="00152B45" w:rsidP="00083FBD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>User can check their IN-OUT in calendar also they can check on which day they have holiday or they took leave with marker on calendar</w:t>
            </w:r>
            <w:r w:rsidR="00846280">
              <w:t>.</w:t>
            </w:r>
          </w:p>
          <w:p w14:paraId="5AE703D7" w14:textId="00C198AC" w:rsidR="00846280" w:rsidRPr="00846280" w:rsidRDefault="00846280" w:rsidP="00083FBD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t>In Dashboard they can see the total hour they did worked in current month.</w:t>
            </w:r>
          </w:p>
          <w:p w14:paraId="1C17B382" w14:textId="77777777" w:rsidR="00846280" w:rsidRPr="00083FBD" w:rsidRDefault="00846280" w:rsidP="00846280">
            <w:pPr>
              <w:pStyle w:val="ListParagraph"/>
              <w:rPr>
                <w:b/>
                <w:bCs/>
              </w:rPr>
            </w:pPr>
          </w:p>
          <w:p w14:paraId="3526A408" w14:textId="77777777" w:rsidR="0095662D" w:rsidRDefault="0095662D" w:rsidP="00480766">
            <w:pPr>
              <w:rPr>
                <w:b/>
                <w:bCs/>
              </w:rPr>
            </w:pPr>
            <w:r w:rsidRPr="0095662D">
              <w:rPr>
                <w:b/>
                <w:bCs/>
              </w:rPr>
              <w:t xml:space="preserve">AGORA – Ecommerce </w:t>
            </w:r>
            <w:proofErr w:type="gramStart"/>
            <w:r w:rsidRPr="0095662D">
              <w:rPr>
                <w:b/>
                <w:bCs/>
              </w:rPr>
              <w:t>app :</w:t>
            </w:r>
            <w:proofErr w:type="gramEnd"/>
            <w:r w:rsidRPr="00696555">
              <w:rPr>
                <w:b/>
                <w:bCs/>
              </w:rPr>
              <w:t xml:space="preserve"> </w:t>
            </w:r>
          </w:p>
          <w:p w14:paraId="622BA8F6" w14:textId="77777777" w:rsidR="00083FBD" w:rsidRDefault="00846280" w:rsidP="00083FBD">
            <w:pPr>
              <w:pStyle w:val="ListParagraph"/>
              <w:numPr>
                <w:ilvl w:val="0"/>
                <w:numId w:val="5"/>
              </w:numPr>
            </w:pPr>
            <w:r>
              <w:t xml:space="preserve">This Ecommerce application gives user facility to order items online and </w:t>
            </w:r>
            <w:r w:rsidR="00BD2A61">
              <w:t>they can do payment online.</w:t>
            </w:r>
          </w:p>
          <w:p w14:paraId="7F82591D" w14:textId="77777777" w:rsidR="00BD2A61" w:rsidRDefault="00BD2A61" w:rsidP="00083FBD">
            <w:pPr>
              <w:pStyle w:val="ListParagraph"/>
              <w:numPr>
                <w:ilvl w:val="0"/>
                <w:numId w:val="5"/>
              </w:numPr>
            </w:pPr>
            <w:proofErr w:type="gramStart"/>
            <w:r>
              <w:t>Also</w:t>
            </w:r>
            <w:proofErr w:type="gramEnd"/>
            <w:r>
              <w:t xml:space="preserve"> user can save particular item in </w:t>
            </w:r>
            <w:proofErr w:type="spellStart"/>
            <w:r>
              <w:t>wishlist</w:t>
            </w:r>
            <w:proofErr w:type="spellEnd"/>
            <w:r>
              <w:t xml:space="preserve"> and they can </w:t>
            </w:r>
            <w:r w:rsidR="00B74181">
              <w:t>order it later.</w:t>
            </w:r>
          </w:p>
          <w:p w14:paraId="712A6BBA" w14:textId="77777777" w:rsidR="00B74181" w:rsidRDefault="00B74181" w:rsidP="00083FBD">
            <w:pPr>
              <w:pStyle w:val="ListParagraph"/>
              <w:numPr>
                <w:ilvl w:val="0"/>
                <w:numId w:val="5"/>
              </w:numPr>
            </w:pPr>
            <w:r>
              <w:t xml:space="preserve">Implemented </w:t>
            </w:r>
            <w:r w:rsidR="001E6B14">
              <w:t>translation in this app where user can either choose English or Arabic language with RTL</w:t>
            </w:r>
            <w:r w:rsidR="006B1169">
              <w:t xml:space="preserve"> support.</w:t>
            </w:r>
          </w:p>
          <w:p w14:paraId="5F852F12" w14:textId="1E6D095C" w:rsidR="006B1169" w:rsidRPr="00083FBD" w:rsidRDefault="006B1169" w:rsidP="00083FBD">
            <w:pPr>
              <w:pStyle w:val="ListParagraph"/>
              <w:numPr>
                <w:ilvl w:val="0"/>
                <w:numId w:val="5"/>
              </w:numPr>
            </w:pPr>
            <w:proofErr w:type="gramStart"/>
            <w:r>
              <w:t>Also</w:t>
            </w:r>
            <w:proofErr w:type="gramEnd"/>
            <w:r>
              <w:t xml:space="preserve"> user can get </w:t>
            </w:r>
            <w:r w:rsidR="007659D9">
              <w:t>notification with Firebase notification</w:t>
            </w:r>
            <w:r>
              <w:t xml:space="preserve"> when they set </w:t>
            </w:r>
            <w:r w:rsidR="007659D9">
              <w:t>subscription of particular item when it’s out of stock.</w:t>
            </w:r>
          </w:p>
        </w:tc>
      </w:tr>
      <w:tr w:rsidR="00BF1829" w:rsidRPr="00A02CAF" w14:paraId="0F6E0613" w14:textId="77777777" w:rsidTr="00CF5582">
        <w:trPr>
          <w:trHeight w:val="162"/>
        </w:trPr>
        <w:tc>
          <w:tcPr>
            <w:tcW w:w="9990" w:type="dxa"/>
            <w:gridSpan w:val="3"/>
          </w:tcPr>
          <w:p w14:paraId="2414B5A2" w14:textId="77777777" w:rsidR="00BF1829" w:rsidRPr="00B35863" w:rsidRDefault="00BF1829" w:rsidP="00BF1829">
            <w:pPr>
              <w:pStyle w:val="Heading1"/>
              <w:spacing w:after="0"/>
              <w:rPr>
                <w:sz w:val="20"/>
                <w:szCs w:val="20"/>
              </w:rPr>
            </w:pPr>
          </w:p>
          <w:p w14:paraId="4988CE82" w14:textId="77777777" w:rsidR="00BF1829" w:rsidRPr="00A02CAF" w:rsidRDefault="00BF1829" w:rsidP="00BF1829">
            <w:pPr>
              <w:pStyle w:val="Heading1"/>
            </w:pPr>
            <w:r>
              <w:t>Education</w:t>
            </w:r>
          </w:p>
          <w:p w14:paraId="20673615" w14:textId="77777777" w:rsidR="00BF1829" w:rsidRPr="001D6651" w:rsidRDefault="00BF1829" w:rsidP="00BF1829">
            <w:pPr>
              <w:pStyle w:val="Heading2"/>
            </w:pPr>
            <w:r>
              <w:t>M.Sc. CA&amp;it • K. S. School of business management</w:t>
            </w:r>
          </w:p>
          <w:p w14:paraId="329289D6" w14:textId="74CF895A" w:rsidR="00BF1829" w:rsidRPr="001273AE" w:rsidRDefault="00BF1829" w:rsidP="00BF1829">
            <w:pPr>
              <w:pStyle w:val="Heading3"/>
            </w:pPr>
            <w:r>
              <w:t>2014</w:t>
            </w:r>
            <w:r w:rsidR="00A10598">
              <w:t xml:space="preserve"> </w:t>
            </w:r>
            <w:r>
              <w:t>-</w:t>
            </w:r>
            <w:r w:rsidR="00A10598">
              <w:t xml:space="preserve"> </w:t>
            </w:r>
            <w:r>
              <w:t>2019</w:t>
            </w:r>
          </w:p>
          <w:p w14:paraId="197743BA" w14:textId="23450485" w:rsidR="00BF1829" w:rsidRPr="000B5307" w:rsidRDefault="00BF1829" w:rsidP="000B5307">
            <w:r w:rsidRPr="00C9465A">
              <w:t>Master of Science in Computer Applications</w:t>
            </w:r>
            <w:r>
              <w:t xml:space="preserve"> and </w:t>
            </w:r>
            <w:r w:rsidRPr="00C9465A">
              <w:t>Information Technology</w:t>
            </w:r>
            <w:r>
              <w:t xml:space="preserve"> it’s </w:t>
            </w:r>
            <w:proofErr w:type="gramStart"/>
            <w:r>
              <w:t>full time</w:t>
            </w:r>
            <w:proofErr w:type="gramEnd"/>
            <w:r>
              <w:t xml:space="preserve"> integrated course.</w:t>
            </w:r>
          </w:p>
        </w:tc>
      </w:tr>
    </w:tbl>
    <w:p w14:paraId="51D2BEF5" w14:textId="77777777" w:rsidR="00376913" w:rsidRPr="00643B2F" w:rsidRDefault="00376913" w:rsidP="00376913"/>
    <w:sectPr w:rsidR="00376913" w:rsidRPr="00643B2F" w:rsidSect="00376913">
      <w:pgSz w:w="12240" w:h="15840"/>
      <w:pgMar w:top="90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D60907" w14:textId="77777777" w:rsidR="009B5F96" w:rsidRDefault="009B5F96" w:rsidP="00927723">
      <w:pPr>
        <w:spacing w:line="240" w:lineRule="auto"/>
      </w:pPr>
      <w:r>
        <w:separator/>
      </w:r>
    </w:p>
    <w:p w14:paraId="6C252A68" w14:textId="77777777" w:rsidR="009B5F96" w:rsidRDefault="009B5F96"/>
  </w:endnote>
  <w:endnote w:type="continuationSeparator" w:id="0">
    <w:p w14:paraId="5E959650" w14:textId="77777777" w:rsidR="009B5F96" w:rsidRDefault="009B5F96" w:rsidP="00927723">
      <w:pPr>
        <w:spacing w:line="240" w:lineRule="auto"/>
      </w:pPr>
      <w:r>
        <w:continuationSeparator/>
      </w:r>
    </w:p>
    <w:p w14:paraId="2BB471C0" w14:textId="77777777" w:rsidR="009B5F96" w:rsidRDefault="009B5F96"/>
  </w:endnote>
  <w:endnote w:type="continuationNotice" w:id="1">
    <w:p w14:paraId="7C580126" w14:textId="77777777" w:rsidR="009B5F96" w:rsidRDefault="009B5F96">
      <w:pPr>
        <w:spacing w:line="240" w:lineRule="auto"/>
      </w:pPr>
    </w:p>
    <w:p w14:paraId="5730FA2D" w14:textId="77777777" w:rsidR="009B5F96" w:rsidRDefault="009B5F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F78683" w14:textId="77777777" w:rsidR="009B5F96" w:rsidRDefault="009B5F96" w:rsidP="00927723">
      <w:pPr>
        <w:spacing w:line="240" w:lineRule="auto"/>
      </w:pPr>
      <w:r>
        <w:separator/>
      </w:r>
    </w:p>
    <w:p w14:paraId="50F0278E" w14:textId="77777777" w:rsidR="009B5F96" w:rsidRDefault="009B5F96"/>
  </w:footnote>
  <w:footnote w:type="continuationSeparator" w:id="0">
    <w:p w14:paraId="7B2CF2F9" w14:textId="77777777" w:rsidR="009B5F96" w:rsidRDefault="009B5F96" w:rsidP="00927723">
      <w:pPr>
        <w:spacing w:line="240" w:lineRule="auto"/>
      </w:pPr>
      <w:r>
        <w:continuationSeparator/>
      </w:r>
    </w:p>
    <w:p w14:paraId="067225AF" w14:textId="77777777" w:rsidR="009B5F96" w:rsidRDefault="009B5F96"/>
  </w:footnote>
  <w:footnote w:type="continuationNotice" w:id="1">
    <w:p w14:paraId="2EE96F0D" w14:textId="77777777" w:rsidR="009B5F96" w:rsidRDefault="009B5F96">
      <w:pPr>
        <w:spacing w:line="240" w:lineRule="auto"/>
      </w:pPr>
    </w:p>
    <w:p w14:paraId="4C561A04" w14:textId="77777777" w:rsidR="009B5F96" w:rsidRDefault="009B5F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01243"/>
    <w:multiLevelType w:val="hybridMultilevel"/>
    <w:tmpl w:val="29A065BA"/>
    <w:lvl w:ilvl="0" w:tplc="CF4871A4">
      <w:start w:val="1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459AA"/>
    <w:multiLevelType w:val="hybridMultilevel"/>
    <w:tmpl w:val="F38282D8"/>
    <w:lvl w:ilvl="0" w:tplc="3E66609E">
      <w:start w:val="1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15828"/>
    <w:multiLevelType w:val="hybridMultilevel"/>
    <w:tmpl w:val="789EBE6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31F25F4F"/>
    <w:multiLevelType w:val="hybridMultilevel"/>
    <w:tmpl w:val="DE7CD992"/>
    <w:lvl w:ilvl="0" w:tplc="6AFCBA3A">
      <w:start w:val="1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056F8"/>
    <w:multiLevelType w:val="multilevel"/>
    <w:tmpl w:val="3E1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09781">
    <w:abstractNumId w:val="4"/>
  </w:num>
  <w:num w:numId="2" w16cid:durableId="895974494">
    <w:abstractNumId w:val="2"/>
  </w:num>
  <w:num w:numId="3" w16cid:durableId="993217174">
    <w:abstractNumId w:val="1"/>
  </w:num>
  <w:num w:numId="4" w16cid:durableId="1274172546">
    <w:abstractNumId w:val="3"/>
  </w:num>
  <w:num w:numId="5" w16cid:durableId="836388377">
    <w:abstractNumId w:val="0"/>
  </w:num>
  <w:num w:numId="6" w16cid:durableId="447437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5B1"/>
    <w:rsid w:val="000073C4"/>
    <w:rsid w:val="00011FB1"/>
    <w:rsid w:val="00017202"/>
    <w:rsid w:val="000228D1"/>
    <w:rsid w:val="00024D4D"/>
    <w:rsid w:val="00025D88"/>
    <w:rsid w:val="000300EA"/>
    <w:rsid w:val="00033A38"/>
    <w:rsid w:val="00035948"/>
    <w:rsid w:val="00041022"/>
    <w:rsid w:val="00042740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671D6"/>
    <w:rsid w:val="00074AC7"/>
    <w:rsid w:val="00074E1D"/>
    <w:rsid w:val="00083A91"/>
    <w:rsid w:val="00083FBD"/>
    <w:rsid w:val="00084826"/>
    <w:rsid w:val="00091957"/>
    <w:rsid w:val="00092E06"/>
    <w:rsid w:val="000A0795"/>
    <w:rsid w:val="000A26B5"/>
    <w:rsid w:val="000A623F"/>
    <w:rsid w:val="000A73F0"/>
    <w:rsid w:val="000B5307"/>
    <w:rsid w:val="000B655B"/>
    <w:rsid w:val="000C6EFA"/>
    <w:rsid w:val="000D1865"/>
    <w:rsid w:val="000D7192"/>
    <w:rsid w:val="000D7F06"/>
    <w:rsid w:val="000E0D80"/>
    <w:rsid w:val="000E1169"/>
    <w:rsid w:val="000E1595"/>
    <w:rsid w:val="000E630A"/>
    <w:rsid w:val="00103861"/>
    <w:rsid w:val="00107B08"/>
    <w:rsid w:val="00110677"/>
    <w:rsid w:val="001165D0"/>
    <w:rsid w:val="001243A5"/>
    <w:rsid w:val="0012629F"/>
    <w:rsid w:val="001273AE"/>
    <w:rsid w:val="00131554"/>
    <w:rsid w:val="001364D5"/>
    <w:rsid w:val="00152B45"/>
    <w:rsid w:val="00156CEC"/>
    <w:rsid w:val="0016131A"/>
    <w:rsid w:val="001624AA"/>
    <w:rsid w:val="00162E1E"/>
    <w:rsid w:val="00170E87"/>
    <w:rsid w:val="00175AD9"/>
    <w:rsid w:val="00176DA6"/>
    <w:rsid w:val="00176E72"/>
    <w:rsid w:val="00177BCD"/>
    <w:rsid w:val="00180391"/>
    <w:rsid w:val="00181FEE"/>
    <w:rsid w:val="001830D4"/>
    <w:rsid w:val="00184C82"/>
    <w:rsid w:val="001A4A85"/>
    <w:rsid w:val="001A5C59"/>
    <w:rsid w:val="001A6565"/>
    <w:rsid w:val="001A666A"/>
    <w:rsid w:val="001B4CD6"/>
    <w:rsid w:val="001B54CF"/>
    <w:rsid w:val="001B5C0A"/>
    <w:rsid w:val="001B6C84"/>
    <w:rsid w:val="001C28D7"/>
    <w:rsid w:val="001C78E9"/>
    <w:rsid w:val="001D0FFB"/>
    <w:rsid w:val="001D53C4"/>
    <w:rsid w:val="001D5449"/>
    <w:rsid w:val="001D5B48"/>
    <w:rsid w:val="001D6113"/>
    <w:rsid w:val="001D6391"/>
    <w:rsid w:val="001D6651"/>
    <w:rsid w:val="001E0D62"/>
    <w:rsid w:val="001E190C"/>
    <w:rsid w:val="001E6B14"/>
    <w:rsid w:val="001E6CF6"/>
    <w:rsid w:val="001F28BC"/>
    <w:rsid w:val="001F61E8"/>
    <w:rsid w:val="001F7757"/>
    <w:rsid w:val="001F7942"/>
    <w:rsid w:val="0020352D"/>
    <w:rsid w:val="00206323"/>
    <w:rsid w:val="002100A3"/>
    <w:rsid w:val="0021234A"/>
    <w:rsid w:val="00213547"/>
    <w:rsid w:val="00222D15"/>
    <w:rsid w:val="00232A10"/>
    <w:rsid w:val="00233E20"/>
    <w:rsid w:val="00234426"/>
    <w:rsid w:val="00236D54"/>
    <w:rsid w:val="00240A40"/>
    <w:rsid w:val="00243FB7"/>
    <w:rsid w:val="00244102"/>
    <w:rsid w:val="0024687B"/>
    <w:rsid w:val="00253F19"/>
    <w:rsid w:val="002573DD"/>
    <w:rsid w:val="0026299F"/>
    <w:rsid w:val="00265AE5"/>
    <w:rsid w:val="00266526"/>
    <w:rsid w:val="00270F6E"/>
    <w:rsid w:val="002743B0"/>
    <w:rsid w:val="00275255"/>
    <w:rsid w:val="002758AD"/>
    <w:rsid w:val="0028675B"/>
    <w:rsid w:val="00290808"/>
    <w:rsid w:val="00293B83"/>
    <w:rsid w:val="00294C63"/>
    <w:rsid w:val="002A4DF5"/>
    <w:rsid w:val="002A78E6"/>
    <w:rsid w:val="002A7FED"/>
    <w:rsid w:val="002B07F9"/>
    <w:rsid w:val="002B6F69"/>
    <w:rsid w:val="002C6EED"/>
    <w:rsid w:val="002D2F97"/>
    <w:rsid w:val="002D33A5"/>
    <w:rsid w:val="002F2E08"/>
    <w:rsid w:val="002F301D"/>
    <w:rsid w:val="002F5EFA"/>
    <w:rsid w:val="003001B5"/>
    <w:rsid w:val="00304F43"/>
    <w:rsid w:val="00311354"/>
    <w:rsid w:val="0031267F"/>
    <w:rsid w:val="00321182"/>
    <w:rsid w:val="00322008"/>
    <w:rsid w:val="00324641"/>
    <w:rsid w:val="003312E6"/>
    <w:rsid w:val="0034260F"/>
    <w:rsid w:val="00343F03"/>
    <w:rsid w:val="003458DC"/>
    <w:rsid w:val="00345F2B"/>
    <w:rsid w:val="00346D44"/>
    <w:rsid w:val="00350BF0"/>
    <w:rsid w:val="0035316D"/>
    <w:rsid w:val="00353CAC"/>
    <w:rsid w:val="00362862"/>
    <w:rsid w:val="003637FE"/>
    <w:rsid w:val="00367CBF"/>
    <w:rsid w:val="003731F3"/>
    <w:rsid w:val="00376913"/>
    <w:rsid w:val="00377597"/>
    <w:rsid w:val="00377DDA"/>
    <w:rsid w:val="00382A08"/>
    <w:rsid w:val="00383F0E"/>
    <w:rsid w:val="003856AF"/>
    <w:rsid w:val="003919D0"/>
    <w:rsid w:val="003953FE"/>
    <w:rsid w:val="003A0519"/>
    <w:rsid w:val="003A0634"/>
    <w:rsid w:val="003A3091"/>
    <w:rsid w:val="003A43A2"/>
    <w:rsid w:val="003A71A1"/>
    <w:rsid w:val="003B03A4"/>
    <w:rsid w:val="003B1A3E"/>
    <w:rsid w:val="003B3063"/>
    <w:rsid w:val="003B7EF9"/>
    <w:rsid w:val="003C0236"/>
    <w:rsid w:val="003C269E"/>
    <w:rsid w:val="003C2EBF"/>
    <w:rsid w:val="003E7B62"/>
    <w:rsid w:val="003F1017"/>
    <w:rsid w:val="003F4482"/>
    <w:rsid w:val="003F6B97"/>
    <w:rsid w:val="004200DD"/>
    <w:rsid w:val="00420ED2"/>
    <w:rsid w:val="00425CB3"/>
    <w:rsid w:val="004328B1"/>
    <w:rsid w:val="0043482D"/>
    <w:rsid w:val="00441DC6"/>
    <w:rsid w:val="00442EE2"/>
    <w:rsid w:val="004641C3"/>
    <w:rsid w:val="0046477D"/>
    <w:rsid w:val="00464832"/>
    <w:rsid w:val="00473798"/>
    <w:rsid w:val="004765DC"/>
    <w:rsid w:val="00477093"/>
    <w:rsid w:val="00484022"/>
    <w:rsid w:val="00484469"/>
    <w:rsid w:val="00486A24"/>
    <w:rsid w:val="00490ACD"/>
    <w:rsid w:val="00492FC8"/>
    <w:rsid w:val="00494C9C"/>
    <w:rsid w:val="00496060"/>
    <w:rsid w:val="00496E30"/>
    <w:rsid w:val="004A04D7"/>
    <w:rsid w:val="004A3402"/>
    <w:rsid w:val="004A784F"/>
    <w:rsid w:val="004B1DFA"/>
    <w:rsid w:val="004B552C"/>
    <w:rsid w:val="004B7089"/>
    <w:rsid w:val="004C1684"/>
    <w:rsid w:val="004C22AD"/>
    <w:rsid w:val="004C4997"/>
    <w:rsid w:val="004C773D"/>
    <w:rsid w:val="004D10B6"/>
    <w:rsid w:val="004D4894"/>
    <w:rsid w:val="004E3516"/>
    <w:rsid w:val="004E438F"/>
    <w:rsid w:val="004E7484"/>
    <w:rsid w:val="005013D1"/>
    <w:rsid w:val="00504CDD"/>
    <w:rsid w:val="005078C5"/>
    <w:rsid w:val="00513C96"/>
    <w:rsid w:val="005143C7"/>
    <w:rsid w:val="00520BA5"/>
    <w:rsid w:val="005241CB"/>
    <w:rsid w:val="005243F6"/>
    <w:rsid w:val="0052463D"/>
    <w:rsid w:val="005309FE"/>
    <w:rsid w:val="00531681"/>
    <w:rsid w:val="005370D2"/>
    <w:rsid w:val="00541FBA"/>
    <w:rsid w:val="00544CC1"/>
    <w:rsid w:val="00547339"/>
    <w:rsid w:val="005563BF"/>
    <w:rsid w:val="005628E7"/>
    <w:rsid w:val="005644BE"/>
    <w:rsid w:val="00566A8F"/>
    <w:rsid w:val="00571215"/>
    <w:rsid w:val="00571E14"/>
    <w:rsid w:val="005871C0"/>
    <w:rsid w:val="005876AE"/>
    <w:rsid w:val="005A4CEF"/>
    <w:rsid w:val="005A556D"/>
    <w:rsid w:val="005A5D41"/>
    <w:rsid w:val="005B4C7C"/>
    <w:rsid w:val="005C2A15"/>
    <w:rsid w:val="005C5955"/>
    <w:rsid w:val="005D6C21"/>
    <w:rsid w:val="005D74FE"/>
    <w:rsid w:val="005E0944"/>
    <w:rsid w:val="005E215D"/>
    <w:rsid w:val="005F0387"/>
    <w:rsid w:val="005F14ED"/>
    <w:rsid w:val="005F1F94"/>
    <w:rsid w:val="005F7CD1"/>
    <w:rsid w:val="00602312"/>
    <w:rsid w:val="00605302"/>
    <w:rsid w:val="006060E2"/>
    <w:rsid w:val="00617AB9"/>
    <w:rsid w:val="006238FF"/>
    <w:rsid w:val="006355BC"/>
    <w:rsid w:val="00637909"/>
    <w:rsid w:val="00642535"/>
    <w:rsid w:val="00643B2F"/>
    <w:rsid w:val="00650B67"/>
    <w:rsid w:val="00653F8B"/>
    <w:rsid w:val="00655974"/>
    <w:rsid w:val="0066133F"/>
    <w:rsid w:val="006652D0"/>
    <w:rsid w:val="006675B8"/>
    <w:rsid w:val="00670052"/>
    <w:rsid w:val="00672513"/>
    <w:rsid w:val="00672AF4"/>
    <w:rsid w:val="00674EE1"/>
    <w:rsid w:val="00677789"/>
    <w:rsid w:val="0068283F"/>
    <w:rsid w:val="00685C73"/>
    <w:rsid w:val="00696555"/>
    <w:rsid w:val="006A23A6"/>
    <w:rsid w:val="006A3CE7"/>
    <w:rsid w:val="006A423C"/>
    <w:rsid w:val="006A778A"/>
    <w:rsid w:val="006B0509"/>
    <w:rsid w:val="006B1169"/>
    <w:rsid w:val="006B434D"/>
    <w:rsid w:val="006B7577"/>
    <w:rsid w:val="006C090D"/>
    <w:rsid w:val="006C2B30"/>
    <w:rsid w:val="006D5F6C"/>
    <w:rsid w:val="006E180E"/>
    <w:rsid w:val="006E338C"/>
    <w:rsid w:val="006F32ED"/>
    <w:rsid w:val="006F5D27"/>
    <w:rsid w:val="00700352"/>
    <w:rsid w:val="007023FD"/>
    <w:rsid w:val="0070720E"/>
    <w:rsid w:val="00710053"/>
    <w:rsid w:val="00712277"/>
    <w:rsid w:val="00713EB6"/>
    <w:rsid w:val="00721530"/>
    <w:rsid w:val="00722ACC"/>
    <w:rsid w:val="00725DE4"/>
    <w:rsid w:val="00730974"/>
    <w:rsid w:val="00733E95"/>
    <w:rsid w:val="0073490F"/>
    <w:rsid w:val="00734BF9"/>
    <w:rsid w:val="00736706"/>
    <w:rsid w:val="00737453"/>
    <w:rsid w:val="00745C16"/>
    <w:rsid w:val="00745DF7"/>
    <w:rsid w:val="00751DFF"/>
    <w:rsid w:val="007532BF"/>
    <w:rsid w:val="00753443"/>
    <w:rsid w:val="007559D2"/>
    <w:rsid w:val="007659D9"/>
    <w:rsid w:val="00766E0C"/>
    <w:rsid w:val="007716B6"/>
    <w:rsid w:val="00771D52"/>
    <w:rsid w:val="0077299A"/>
    <w:rsid w:val="007732DD"/>
    <w:rsid w:val="00776B96"/>
    <w:rsid w:val="00781466"/>
    <w:rsid w:val="007817E0"/>
    <w:rsid w:val="00781C9B"/>
    <w:rsid w:val="007824AD"/>
    <w:rsid w:val="007829D3"/>
    <w:rsid w:val="0078310A"/>
    <w:rsid w:val="007839C4"/>
    <w:rsid w:val="0078483C"/>
    <w:rsid w:val="0079316C"/>
    <w:rsid w:val="007A6A4B"/>
    <w:rsid w:val="007B28DC"/>
    <w:rsid w:val="007D2A42"/>
    <w:rsid w:val="007D641E"/>
    <w:rsid w:val="007D7952"/>
    <w:rsid w:val="007E6ECB"/>
    <w:rsid w:val="007F3AF3"/>
    <w:rsid w:val="007F674D"/>
    <w:rsid w:val="008032B1"/>
    <w:rsid w:val="00804C8B"/>
    <w:rsid w:val="00807974"/>
    <w:rsid w:val="00807F4B"/>
    <w:rsid w:val="00812E9B"/>
    <w:rsid w:val="008267CF"/>
    <w:rsid w:val="00827BE4"/>
    <w:rsid w:val="0083148F"/>
    <w:rsid w:val="00831E2A"/>
    <w:rsid w:val="00832E7F"/>
    <w:rsid w:val="0083395B"/>
    <w:rsid w:val="00834B7D"/>
    <w:rsid w:val="00846280"/>
    <w:rsid w:val="00847806"/>
    <w:rsid w:val="00847C3F"/>
    <w:rsid w:val="00847E54"/>
    <w:rsid w:val="00852D7C"/>
    <w:rsid w:val="00860768"/>
    <w:rsid w:val="00860F4A"/>
    <w:rsid w:val="00862A2C"/>
    <w:rsid w:val="00863908"/>
    <w:rsid w:val="008639EA"/>
    <w:rsid w:val="008739EF"/>
    <w:rsid w:val="00873CB9"/>
    <w:rsid w:val="00875602"/>
    <w:rsid w:val="00877DE0"/>
    <w:rsid w:val="0088158A"/>
    <w:rsid w:val="0089376B"/>
    <w:rsid w:val="00894F57"/>
    <w:rsid w:val="00895832"/>
    <w:rsid w:val="008A3A0A"/>
    <w:rsid w:val="008A3A9D"/>
    <w:rsid w:val="008A6565"/>
    <w:rsid w:val="008A6D3A"/>
    <w:rsid w:val="008B3F37"/>
    <w:rsid w:val="008C2D69"/>
    <w:rsid w:val="008D089D"/>
    <w:rsid w:val="008D7AD4"/>
    <w:rsid w:val="008F22C6"/>
    <w:rsid w:val="008F39FE"/>
    <w:rsid w:val="008F480E"/>
    <w:rsid w:val="008F6457"/>
    <w:rsid w:val="008F6510"/>
    <w:rsid w:val="0090270F"/>
    <w:rsid w:val="009028E5"/>
    <w:rsid w:val="00905A70"/>
    <w:rsid w:val="009123A9"/>
    <w:rsid w:val="0091277D"/>
    <w:rsid w:val="00915C52"/>
    <w:rsid w:val="00924465"/>
    <w:rsid w:val="0092571D"/>
    <w:rsid w:val="00926A8A"/>
    <w:rsid w:val="00927723"/>
    <w:rsid w:val="00927786"/>
    <w:rsid w:val="00935D6E"/>
    <w:rsid w:val="00955FCF"/>
    <w:rsid w:val="0095662D"/>
    <w:rsid w:val="00962820"/>
    <w:rsid w:val="0096689D"/>
    <w:rsid w:val="00967827"/>
    <w:rsid w:val="00970400"/>
    <w:rsid w:val="00980027"/>
    <w:rsid w:val="00980B65"/>
    <w:rsid w:val="00980BEE"/>
    <w:rsid w:val="00985263"/>
    <w:rsid w:val="00995103"/>
    <w:rsid w:val="00996D6C"/>
    <w:rsid w:val="009A6C2D"/>
    <w:rsid w:val="009A79EE"/>
    <w:rsid w:val="009B0853"/>
    <w:rsid w:val="009B3ACA"/>
    <w:rsid w:val="009B3F78"/>
    <w:rsid w:val="009B5F96"/>
    <w:rsid w:val="009C0A26"/>
    <w:rsid w:val="009C0AFF"/>
    <w:rsid w:val="009E0B52"/>
    <w:rsid w:val="009E1F78"/>
    <w:rsid w:val="009E2B7D"/>
    <w:rsid w:val="009E4CD3"/>
    <w:rsid w:val="009F3240"/>
    <w:rsid w:val="00A004CE"/>
    <w:rsid w:val="00A01E96"/>
    <w:rsid w:val="00A02CAF"/>
    <w:rsid w:val="00A03F7E"/>
    <w:rsid w:val="00A05664"/>
    <w:rsid w:val="00A06C1C"/>
    <w:rsid w:val="00A10598"/>
    <w:rsid w:val="00A10B84"/>
    <w:rsid w:val="00A11C3A"/>
    <w:rsid w:val="00A12A88"/>
    <w:rsid w:val="00A2097A"/>
    <w:rsid w:val="00A2278D"/>
    <w:rsid w:val="00A25ACE"/>
    <w:rsid w:val="00A31168"/>
    <w:rsid w:val="00A3386B"/>
    <w:rsid w:val="00A34361"/>
    <w:rsid w:val="00A36A20"/>
    <w:rsid w:val="00A42F69"/>
    <w:rsid w:val="00A455F6"/>
    <w:rsid w:val="00A530D4"/>
    <w:rsid w:val="00A56691"/>
    <w:rsid w:val="00A570F7"/>
    <w:rsid w:val="00A5777D"/>
    <w:rsid w:val="00A63132"/>
    <w:rsid w:val="00A651BC"/>
    <w:rsid w:val="00A66049"/>
    <w:rsid w:val="00A666BC"/>
    <w:rsid w:val="00A73D14"/>
    <w:rsid w:val="00A809D3"/>
    <w:rsid w:val="00A81F59"/>
    <w:rsid w:val="00A8283C"/>
    <w:rsid w:val="00A82B55"/>
    <w:rsid w:val="00A832E3"/>
    <w:rsid w:val="00A86765"/>
    <w:rsid w:val="00A9049D"/>
    <w:rsid w:val="00A911AC"/>
    <w:rsid w:val="00AA5B78"/>
    <w:rsid w:val="00AB128A"/>
    <w:rsid w:val="00AB140B"/>
    <w:rsid w:val="00AB1D7C"/>
    <w:rsid w:val="00AB2933"/>
    <w:rsid w:val="00AB4EBA"/>
    <w:rsid w:val="00AB7004"/>
    <w:rsid w:val="00AC0E48"/>
    <w:rsid w:val="00AE401C"/>
    <w:rsid w:val="00AE6BF9"/>
    <w:rsid w:val="00AF04A5"/>
    <w:rsid w:val="00AF0AA8"/>
    <w:rsid w:val="00AF68C7"/>
    <w:rsid w:val="00AF6F91"/>
    <w:rsid w:val="00AF7D88"/>
    <w:rsid w:val="00B04DDF"/>
    <w:rsid w:val="00B05059"/>
    <w:rsid w:val="00B12DA6"/>
    <w:rsid w:val="00B170F6"/>
    <w:rsid w:val="00B211FB"/>
    <w:rsid w:val="00B21B93"/>
    <w:rsid w:val="00B228F2"/>
    <w:rsid w:val="00B30166"/>
    <w:rsid w:val="00B31ABD"/>
    <w:rsid w:val="00B32FF8"/>
    <w:rsid w:val="00B35863"/>
    <w:rsid w:val="00B416F6"/>
    <w:rsid w:val="00B43CBB"/>
    <w:rsid w:val="00B47AA4"/>
    <w:rsid w:val="00B506C4"/>
    <w:rsid w:val="00B50C46"/>
    <w:rsid w:val="00B52BA9"/>
    <w:rsid w:val="00B61F57"/>
    <w:rsid w:val="00B63731"/>
    <w:rsid w:val="00B659F7"/>
    <w:rsid w:val="00B72B11"/>
    <w:rsid w:val="00B73E03"/>
    <w:rsid w:val="00B74181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3CC6"/>
    <w:rsid w:val="00BA469D"/>
    <w:rsid w:val="00BB3D9D"/>
    <w:rsid w:val="00BC016A"/>
    <w:rsid w:val="00BC03DB"/>
    <w:rsid w:val="00BC166C"/>
    <w:rsid w:val="00BC296E"/>
    <w:rsid w:val="00BC5756"/>
    <w:rsid w:val="00BD200C"/>
    <w:rsid w:val="00BD2A61"/>
    <w:rsid w:val="00BD644B"/>
    <w:rsid w:val="00BE6407"/>
    <w:rsid w:val="00BE6E96"/>
    <w:rsid w:val="00BE71C0"/>
    <w:rsid w:val="00BF1829"/>
    <w:rsid w:val="00BF2B16"/>
    <w:rsid w:val="00BF36BF"/>
    <w:rsid w:val="00BF39EB"/>
    <w:rsid w:val="00C009B9"/>
    <w:rsid w:val="00C125D0"/>
    <w:rsid w:val="00C1352F"/>
    <w:rsid w:val="00C33DAB"/>
    <w:rsid w:val="00C45D03"/>
    <w:rsid w:val="00C4611B"/>
    <w:rsid w:val="00C537B8"/>
    <w:rsid w:val="00C53DCF"/>
    <w:rsid w:val="00C55B8E"/>
    <w:rsid w:val="00C6042C"/>
    <w:rsid w:val="00C676C5"/>
    <w:rsid w:val="00C67F28"/>
    <w:rsid w:val="00C759D7"/>
    <w:rsid w:val="00C77943"/>
    <w:rsid w:val="00C77BFA"/>
    <w:rsid w:val="00C8203C"/>
    <w:rsid w:val="00C83AE4"/>
    <w:rsid w:val="00C85B36"/>
    <w:rsid w:val="00C86028"/>
    <w:rsid w:val="00C86675"/>
    <w:rsid w:val="00C92853"/>
    <w:rsid w:val="00C944CD"/>
    <w:rsid w:val="00C9465A"/>
    <w:rsid w:val="00C9665F"/>
    <w:rsid w:val="00CA3AF7"/>
    <w:rsid w:val="00CA5F7A"/>
    <w:rsid w:val="00CB5C6F"/>
    <w:rsid w:val="00CC0F47"/>
    <w:rsid w:val="00CC2A2B"/>
    <w:rsid w:val="00CC574B"/>
    <w:rsid w:val="00CD0ED1"/>
    <w:rsid w:val="00CD3BDB"/>
    <w:rsid w:val="00CD47CD"/>
    <w:rsid w:val="00CE3D0D"/>
    <w:rsid w:val="00CE7F99"/>
    <w:rsid w:val="00CF1109"/>
    <w:rsid w:val="00CF4E35"/>
    <w:rsid w:val="00CF5582"/>
    <w:rsid w:val="00CF63A0"/>
    <w:rsid w:val="00D046C1"/>
    <w:rsid w:val="00D058E1"/>
    <w:rsid w:val="00D101F9"/>
    <w:rsid w:val="00D1087F"/>
    <w:rsid w:val="00D11E76"/>
    <w:rsid w:val="00D203C1"/>
    <w:rsid w:val="00D21A2A"/>
    <w:rsid w:val="00D25870"/>
    <w:rsid w:val="00D32ACD"/>
    <w:rsid w:val="00D33C9F"/>
    <w:rsid w:val="00D3531B"/>
    <w:rsid w:val="00D374A6"/>
    <w:rsid w:val="00D37E6A"/>
    <w:rsid w:val="00D4341D"/>
    <w:rsid w:val="00D452BB"/>
    <w:rsid w:val="00D46E77"/>
    <w:rsid w:val="00D506C0"/>
    <w:rsid w:val="00D627B9"/>
    <w:rsid w:val="00D67637"/>
    <w:rsid w:val="00D73DDB"/>
    <w:rsid w:val="00D76E24"/>
    <w:rsid w:val="00D77AA0"/>
    <w:rsid w:val="00D77B12"/>
    <w:rsid w:val="00D77E91"/>
    <w:rsid w:val="00D82E8F"/>
    <w:rsid w:val="00D87666"/>
    <w:rsid w:val="00D92A94"/>
    <w:rsid w:val="00D93917"/>
    <w:rsid w:val="00D9562E"/>
    <w:rsid w:val="00D97006"/>
    <w:rsid w:val="00D97F71"/>
    <w:rsid w:val="00DA2F21"/>
    <w:rsid w:val="00DA650A"/>
    <w:rsid w:val="00DB541E"/>
    <w:rsid w:val="00DB5BAC"/>
    <w:rsid w:val="00DB6BC8"/>
    <w:rsid w:val="00DC300A"/>
    <w:rsid w:val="00DD181E"/>
    <w:rsid w:val="00DD53C6"/>
    <w:rsid w:val="00DD774F"/>
    <w:rsid w:val="00DE191C"/>
    <w:rsid w:val="00DE20C8"/>
    <w:rsid w:val="00DE33B2"/>
    <w:rsid w:val="00DF28C8"/>
    <w:rsid w:val="00DF2E39"/>
    <w:rsid w:val="00DF37CC"/>
    <w:rsid w:val="00E03F9A"/>
    <w:rsid w:val="00E041BF"/>
    <w:rsid w:val="00E04430"/>
    <w:rsid w:val="00E05036"/>
    <w:rsid w:val="00E10291"/>
    <w:rsid w:val="00E11241"/>
    <w:rsid w:val="00E119AC"/>
    <w:rsid w:val="00E11E36"/>
    <w:rsid w:val="00E13610"/>
    <w:rsid w:val="00E14407"/>
    <w:rsid w:val="00E24172"/>
    <w:rsid w:val="00E474C0"/>
    <w:rsid w:val="00E47B04"/>
    <w:rsid w:val="00E47C30"/>
    <w:rsid w:val="00E51F6B"/>
    <w:rsid w:val="00E52126"/>
    <w:rsid w:val="00E56062"/>
    <w:rsid w:val="00E6305E"/>
    <w:rsid w:val="00E77DFE"/>
    <w:rsid w:val="00E85558"/>
    <w:rsid w:val="00E859B8"/>
    <w:rsid w:val="00E905DF"/>
    <w:rsid w:val="00E92302"/>
    <w:rsid w:val="00EA484C"/>
    <w:rsid w:val="00EA60B5"/>
    <w:rsid w:val="00EB2C5F"/>
    <w:rsid w:val="00EC3ACF"/>
    <w:rsid w:val="00EC4AC4"/>
    <w:rsid w:val="00EC4C4F"/>
    <w:rsid w:val="00EC7FC3"/>
    <w:rsid w:val="00ED0A22"/>
    <w:rsid w:val="00ED428F"/>
    <w:rsid w:val="00ED56D3"/>
    <w:rsid w:val="00ED572D"/>
    <w:rsid w:val="00EE0F5F"/>
    <w:rsid w:val="00EE43D2"/>
    <w:rsid w:val="00EE4E94"/>
    <w:rsid w:val="00EE6EB9"/>
    <w:rsid w:val="00EF5348"/>
    <w:rsid w:val="00EF57F8"/>
    <w:rsid w:val="00EF751F"/>
    <w:rsid w:val="00EF7BA9"/>
    <w:rsid w:val="00F0380C"/>
    <w:rsid w:val="00F0564A"/>
    <w:rsid w:val="00F132C7"/>
    <w:rsid w:val="00F14AF6"/>
    <w:rsid w:val="00F16982"/>
    <w:rsid w:val="00F16DDF"/>
    <w:rsid w:val="00F17B31"/>
    <w:rsid w:val="00F211A5"/>
    <w:rsid w:val="00F21404"/>
    <w:rsid w:val="00F2621B"/>
    <w:rsid w:val="00F269E7"/>
    <w:rsid w:val="00F32D9F"/>
    <w:rsid w:val="00F36A8B"/>
    <w:rsid w:val="00F41103"/>
    <w:rsid w:val="00F44D29"/>
    <w:rsid w:val="00F47DF5"/>
    <w:rsid w:val="00F5029B"/>
    <w:rsid w:val="00F50FA5"/>
    <w:rsid w:val="00F556AC"/>
    <w:rsid w:val="00F62282"/>
    <w:rsid w:val="00F657E5"/>
    <w:rsid w:val="00F667A5"/>
    <w:rsid w:val="00F8023D"/>
    <w:rsid w:val="00F809B4"/>
    <w:rsid w:val="00F82811"/>
    <w:rsid w:val="00F86091"/>
    <w:rsid w:val="00F92117"/>
    <w:rsid w:val="00FA3555"/>
    <w:rsid w:val="00FA629A"/>
    <w:rsid w:val="00FB56FB"/>
    <w:rsid w:val="00FB6513"/>
    <w:rsid w:val="00FB7DC1"/>
    <w:rsid w:val="00FC2997"/>
    <w:rsid w:val="00FC56E0"/>
    <w:rsid w:val="00FD20BC"/>
    <w:rsid w:val="00FD2C86"/>
    <w:rsid w:val="00FD3E5B"/>
    <w:rsid w:val="00FD71F5"/>
    <w:rsid w:val="00FD79CE"/>
    <w:rsid w:val="00FE3F5C"/>
    <w:rsid w:val="00FE55B1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C07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1D6651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376913"/>
    <w:rPr>
      <w:rFonts w:asciiTheme="majorHAnsi" w:hAnsiTheme="majorHAnsi"/>
      <w:b/>
      <w:bCs/>
      <w:caps/>
      <w:color w:val="000000" w:themeColor="text1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1D6651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1273AE"/>
    <w:rPr>
      <w:caps/>
      <w:color w:val="595959" w:themeColor="text1" w:themeTint="A6"/>
      <w:kern w:val="20"/>
      <w:sz w:val="20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1D6651"/>
    <w:rPr>
      <w:rFonts w:eastAsiaTheme="majorEastAsia" w:cstheme="majorBidi"/>
      <w:iC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1109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numPr>
        <w:ilvl w:val="1"/>
      </w:numPr>
      <w:spacing w:after="160"/>
    </w:pPr>
    <w:rPr>
      <w:b/>
      <w:caps/>
      <w:color w:val="5A5A5A" w:themeColor="text1" w:themeTint="A5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CF1109"/>
    <w:rPr>
      <w:b/>
      <w:caps/>
      <w:color w:val="5A5A5A" w:themeColor="text1" w:themeTint="A5"/>
      <w:sz w:val="32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76913"/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8D7A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B35863"/>
    <w:rPr>
      <w:color w:val="F7921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7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inkedin.com/in/jay-gadariya-48322ab8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Jaygadariya7397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jaygadariya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tackoverflow.com/users/11254818/jay-gadariya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jaygadariya.github.i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imi\AppData\Roaming\Microsoft\Templates\Bold%20sa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C011FF3D75641ACB656DE0C7CDB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36A6D-580F-4ADD-B22C-413E3CD09D20}"/>
      </w:docPartPr>
      <w:docPartBody>
        <w:p w:rsidR="00781F54" w:rsidRDefault="00681F9F" w:rsidP="00681F9F">
          <w:pPr>
            <w:pStyle w:val="6C011FF3D75641ACB656DE0C7CDB2FA3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F"/>
    <w:rsid w:val="000D1865"/>
    <w:rsid w:val="00103861"/>
    <w:rsid w:val="001B4CD6"/>
    <w:rsid w:val="00353CAC"/>
    <w:rsid w:val="003F76B1"/>
    <w:rsid w:val="00420ED2"/>
    <w:rsid w:val="00494C9C"/>
    <w:rsid w:val="004A75CF"/>
    <w:rsid w:val="005A5D41"/>
    <w:rsid w:val="00681F9F"/>
    <w:rsid w:val="006A0AE5"/>
    <w:rsid w:val="00762DE9"/>
    <w:rsid w:val="00781F54"/>
    <w:rsid w:val="007D516E"/>
    <w:rsid w:val="00874F58"/>
    <w:rsid w:val="00A23807"/>
    <w:rsid w:val="00A510C3"/>
    <w:rsid w:val="00AD37BB"/>
    <w:rsid w:val="00B35F50"/>
    <w:rsid w:val="00D2763A"/>
    <w:rsid w:val="00D47AA1"/>
    <w:rsid w:val="00D67637"/>
    <w:rsid w:val="00E51F6B"/>
    <w:rsid w:val="00E8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011FF3D75641ACB656DE0C7CDB2FA3">
    <w:name w:val="6C011FF3D75641ACB656DE0C7CDB2FA3"/>
    <w:rsid w:val="00681F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DF5A5E-E912-49E1-BE7A-24AB31EE5F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669BD1-294E-49DD-B69C-4E45E0D9A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C:\Users\jaimi\AppData\Roaming\Microsoft\Templates\Bold sales resume.dotx</Template>
  <TotalTime>0</TotalTime>
  <Pages>4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2024-11-11T18:25:00Z</dcterms:created>
  <dcterms:modified xsi:type="dcterms:W3CDTF">2024-12-28T00:23:00Z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SetDate">
    <vt:lpwstr>2024-12-19T21:01:41Z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iteId">
    <vt:lpwstr>63ce7d59-2f3e-42cd-a8cc-be764cff5eb6</vt:lpwstr>
  </property>
  <property fmtid="{D5CDD505-2E9C-101B-9397-08002B2CF9AE}" pid="8" name="MSIP_Label_a0819fa7-4367-4500-ba88-dd630d977609_ActionId">
    <vt:lpwstr>79b84fb8-c6ec-415e-a9d2-9346661b8ad0</vt:lpwstr>
  </property>
  <property fmtid="{D5CDD505-2E9C-101B-9397-08002B2CF9AE}" pid="9" name="MSIP_Label_a0819fa7-4367-4500-ba88-dd630d977609_ContentBits">
    <vt:lpwstr>0</vt:lpwstr>
  </property>
</Properties>
</file>